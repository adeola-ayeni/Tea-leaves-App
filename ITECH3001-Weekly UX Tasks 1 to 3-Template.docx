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0424" w14:textId="77777777" w:rsidR="00057BED" w:rsidRDefault="00AE4DD8" w:rsidP="00662BE8">
      <w:pPr>
        <w:pStyle w:val="CoverFooter"/>
        <w:framePr w:wrap="notBeside"/>
      </w:pPr>
      <w:bookmarkStart w:id="0" w:name="_Hlk15892545"/>
      <w:bookmarkStart w:id="1" w:name="_Toc15553802"/>
      <w:r>
        <w:t xml:space="preserve">CRICOS </w:t>
      </w:r>
      <w:sdt>
        <w:sdtPr>
          <w:id w:val="1857144612"/>
          <w:lock w:val="sdtLocked"/>
          <w:placeholder>
            <w:docPart w:val="0382A8724A764A33B60B30EF7D07E6DD"/>
          </w:placeholder>
          <w15:appearance w15:val="hidden"/>
          <w:text/>
        </w:sdtPr>
        <w:sdtContent>
          <w:r w:rsidR="005640FE">
            <w:t xml:space="preserve">Provider No. </w:t>
          </w:r>
          <w:r w:rsidR="00D64A4B">
            <w:t>00103D</w:t>
          </w:r>
          <w:r w:rsidR="005640FE">
            <w:t xml:space="preserve"> |</w:t>
          </w:r>
          <w:r w:rsidR="00C953A7">
            <w:t xml:space="preserve"> RTO</w:t>
          </w:r>
          <w:r w:rsidR="005640FE">
            <w:t xml:space="preserve"> Code</w:t>
          </w:r>
          <w:r w:rsidR="00C953A7">
            <w:t xml:space="preserve"> 4909</w:t>
          </w:r>
        </w:sdtContent>
      </w:sdt>
      <w:r w:rsidR="00057BED">
        <w:t xml:space="preserve">  </w:t>
      </w:r>
    </w:p>
    <w:bookmarkEnd w:id="0"/>
    <w:bookmarkEnd w:id="1"/>
    <w:p w14:paraId="78855122" w14:textId="633F9C96" w:rsidR="007F4E1D" w:rsidRDefault="007F4E1D" w:rsidP="007F4E1D">
      <w:pPr>
        <w:pStyle w:val="Heading2"/>
      </w:pPr>
      <w:r w:rsidRPr="001C0632">
        <w:t>Weekly UX Tasks 1 to 3 (UX Analysis)</w:t>
      </w:r>
    </w:p>
    <w:p w14:paraId="2D3AF655" w14:textId="77777777" w:rsidR="00552E90" w:rsidRPr="00552E90" w:rsidRDefault="00662BE8" w:rsidP="00212D65">
      <w:pPr>
        <w:pStyle w:val="FedBody1013"/>
        <w:rPr>
          <w:b/>
          <w:bCs/>
          <w:sz w:val="28"/>
          <w:szCs w:val="28"/>
        </w:rPr>
      </w:pPr>
      <w:r w:rsidRPr="00552E90">
        <w:rPr>
          <w:b/>
          <w:bCs/>
          <w:sz w:val="28"/>
          <w:szCs w:val="28"/>
        </w:rPr>
        <w:t>Student Name:</w:t>
      </w:r>
      <w:r w:rsidR="00223334" w:rsidRPr="00552E90">
        <w:rPr>
          <w:b/>
          <w:bCs/>
          <w:sz w:val="28"/>
          <w:szCs w:val="28"/>
        </w:rPr>
        <w:t xml:space="preserve"> Adeola Ayeni</w:t>
      </w:r>
    </w:p>
    <w:p w14:paraId="4955625B" w14:textId="01E0EEEF" w:rsidR="00662BE8" w:rsidRDefault="00662BE8" w:rsidP="00212D65">
      <w:pPr>
        <w:pStyle w:val="FedBody1013"/>
        <w:rPr>
          <w:b/>
          <w:bCs/>
          <w:sz w:val="28"/>
          <w:szCs w:val="28"/>
        </w:rPr>
      </w:pPr>
      <w:r w:rsidRPr="00552E90">
        <w:rPr>
          <w:b/>
          <w:bCs/>
          <w:sz w:val="28"/>
          <w:szCs w:val="28"/>
        </w:rPr>
        <w:t>Student ID:</w:t>
      </w:r>
      <w:r w:rsidR="00223334" w:rsidRPr="00552E90">
        <w:rPr>
          <w:b/>
          <w:bCs/>
          <w:sz w:val="28"/>
          <w:szCs w:val="28"/>
        </w:rPr>
        <w:t xml:space="preserve"> 3045146</w:t>
      </w:r>
      <w:r w:rsidR="00212D65" w:rsidRPr="00552E90">
        <w:rPr>
          <w:b/>
          <w:bCs/>
          <w:sz w:val="28"/>
          <w:szCs w:val="28"/>
        </w:rPr>
        <w:t>2</w:t>
      </w:r>
    </w:p>
    <w:p w14:paraId="34C3A3D1" w14:textId="77777777" w:rsidR="00177FE9" w:rsidRPr="00552E90" w:rsidRDefault="00177FE9" w:rsidP="00212D65">
      <w:pPr>
        <w:pStyle w:val="FedBody1013"/>
        <w:rPr>
          <w:b/>
          <w:bCs/>
          <w:sz w:val="28"/>
          <w:szCs w:val="28"/>
        </w:rPr>
      </w:pPr>
    </w:p>
    <w:p w14:paraId="520D6BB3" w14:textId="55B10243" w:rsidR="00933DD4" w:rsidRPr="00933DD4" w:rsidRDefault="00E6635C" w:rsidP="00F47359">
      <w:pPr>
        <w:pStyle w:val="Heading1"/>
      </w:pPr>
      <w:r>
        <w:t>Tutorial 01 - Introduction to UX and Product Objectives</w:t>
      </w:r>
    </w:p>
    <w:p w14:paraId="5A7A144E" w14:textId="727A8B32" w:rsidR="006543A4" w:rsidRDefault="006543A4" w:rsidP="00F47359">
      <w:pPr>
        <w:pStyle w:val="Heading2"/>
        <w:spacing w:after="100"/>
      </w:pPr>
      <w:r>
        <w:t>Part 1</w:t>
      </w:r>
      <w:r w:rsidR="008D0DF9">
        <w:t>:</w:t>
      </w:r>
    </w:p>
    <w:p w14:paraId="4709A93B" w14:textId="7ACEDC2A" w:rsidR="006543A4" w:rsidRDefault="006543A4" w:rsidP="00F47359">
      <w:pPr>
        <w:pStyle w:val="Heading3"/>
        <w:spacing w:after="100"/>
        <w:ind w:right="118"/>
      </w:pPr>
      <w:r>
        <w:t>a) User Experience (UX)</w:t>
      </w:r>
    </w:p>
    <w:p w14:paraId="759B1ADF" w14:textId="1E86D182" w:rsidR="00F47359" w:rsidRPr="00F47359" w:rsidRDefault="0081551D" w:rsidP="00726301">
      <w:pPr>
        <w:jc w:val="both"/>
      </w:pPr>
      <w:r>
        <w:t xml:space="preserve">I used to think that user experience was primarily about the visual appeal and overall feel of a service or product, leaving users with a delightful experience that fosters loyalty. My focus was mainly on the design features and their aesthetic qualities, rather than considering the entire functionality of the product. I now </w:t>
      </w:r>
      <w:r w:rsidR="00726301">
        <w:t>recognise</w:t>
      </w:r>
      <w:r>
        <w:t xml:space="preserve"> that the design should also </w:t>
      </w:r>
      <w:r w:rsidR="00726301">
        <w:t>prioritise</w:t>
      </w:r>
      <w:r>
        <w:t xml:space="preserve"> simplicity and ease of use to enhance the overall experience when interacting with the product or service.</w:t>
      </w:r>
    </w:p>
    <w:p w14:paraId="5450BB4C" w14:textId="5910B729" w:rsidR="006543A4" w:rsidRDefault="006543A4" w:rsidP="00F47359">
      <w:pPr>
        <w:pStyle w:val="Heading3"/>
        <w:spacing w:after="100"/>
        <w:ind w:right="118"/>
      </w:pPr>
      <w:r>
        <w:t xml:space="preserve">b) </w:t>
      </w:r>
      <w:r w:rsidR="00347648">
        <w:t>“</w:t>
      </w:r>
      <w:r w:rsidR="00604BEA">
        <w:t>Adeola Fan-switch</w:t>
      </w:r>
      <w:r w:rsidR="00347648">
        <w:t>”</w:t>
      </w:r>
      <w:r w:rsidR="00485898">
        <w:t xml:space="preserve"> </w:t>
      </w:r>
    </w:p>
    <w:p w14:paraId="07AEF9A3" w14:textId="58A4BEBD" w:rsidR="000479CF" w:rsidRDefault="001B185F" w:rsidP="00F47359">
      <w:r>
        <w:rPr>
          <w:noProof/>
        </w:rPr>
        <w:drawing>
          <wp:inline distT="0" distB="0" distL="0" distR="0" wp14:anchorId="29CF56BA" wp14:editId="4FE662A7">
            <wp:extent cx="2627696" cy="1991995"/>
            <wp:effectExtent l="0" t="0" r="1270" b="8255"/>
            <wp:docPr id="883742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9432" cy="2084280"/>
                    </a:xfrm>
                    <a:prstGeom prst="rect">
                      <a:avLst/>
                    </a:prstGeom>
                    <a:noFill/>
                    <a:ln>
                      <a:noFill/>
                    </a:ln>
                  </pic:spPr>
                </pic:pic>
              </a:graphicData>
            </a:graphic>
          </wp:inline>
        </w:drawing>
      </w:r>
    </w:p>
    <w:p w14:paraId="7A206026" w14:textId="77777777" w:rsidR="00552E90" w:rsidRDefault="00552E90" w:rsidP="00F47359"/>
    <w:p w14:paraId="7651FDDF" w14:textId="3627F684" w:rsidR="00212D65" w:rsidRPr="00F47359" w:rsidRDefault="006C0914" w:rsidP="00A75938">
      <w:pPr>
        <w:jc w:val="both"/>
      </w:pPr>
      <w:r>
        <w:t>This fan control system is different from standard ceiling fan controls, as it requires you to first turn the wall switch on or off before using the remote to adjust the fan speed. There are only three speed settings available. One frustrating aspect of this setup is that the switch for the remote looks very similar to the switch that controls the light bulbs. As a result, when attempting to turn on the lights, you might accidentally activate the fan switch instead, leaving the light bulbs off. Additionally, the fan speed is limited to just three options.</w:t>
      </w:r>
      <w:r w:rsidR="00D93EE7">
        <w:t xml:space="preserve"> </w:t>
      </w:r>
      <w:r w:rsidR="00FB6EAE">
        <w:t>This relates</w:t>
      </w:r>
      <w:r w:rsidR="00D72FA4">
        <w:t xml:space="preserve"> </w:t>
      </w:r>
      <w:r w:rsidR="006D7A86">
        <w:t xml:space="preserve">to the </w:t>
      </w:r>
      <w:r w:rsidR="00D72FA4">
        <w:t xml:space="preserve">affordance and visibility principle and </w:t>
      </w:r>
      <w:r w:rsidR="006D7A86">
        <w:t>impacts efficiency and learnability.</w:t>
      </w:r>
    </w:p>
    <w:p w14:paraId="2295C9CA" w14:textId="77777777" w:rsidR="00D33C4F" w:rsidRDefault="006543A4" w:rsidP="00F47359">
      <w:pPr>
        <w:pStyle w:val="Heading3"/>
        <w:spacing w:after="100"/>
        <w:ind w:right="118"/>
      </w:pPr>
      <w:r>
        <w:lastRenderedPageBreak/>
        <w:t xml:space="preserve">c) </w:t>
      </w:r>
      <w:r w:rsidR="00B94559">
        <w:t>Your</w:t>
      </w:r>
      <w:r w:rsidR="00E539CB">
        <w:t xml:space="preserve"> Proposed Solution</w:t>
      </w:r>
    </w:p>
    <w:p w14:paraId="6A723139" w14:textId="1D8EC003" w:rsidR="00F52AE2" w:rsidRPr="007809D9" w:rsidRDefault="00F11550" w:rsidP="00D65CFE">
      <w:pPr>
        <w:pStyle w:val="Heading3"/>
        <w:spacing w:after="100"/>
        <w:ind w:right="118"/>
        <w:jc w:val="both"/>
        <w:rPr>
          <w:b w:val="0"/>
          <w:bCs/>
          <w:sz w:val="20"/>
          <w:szCs w:val="20"/>
        </w:rPr>
      </w:pPr>
      <w:r w:rsidRPr="007809D9">
        <w:rPr>
          <w:b w:val="0"/>
          <w:bCs/>
          <w:sz w:val="20"/>
          <w:szCs w:val="20"/>
        </w:rPr>
        <w:t>To reduce frustration with the fan control system, a redesign of the wall switches is proposed to make it easier to distinguish the fan switch from the light switch. This can be achieved by using different colours or icons, such as a fan symbol, on the switch plate. This visual distinction would help users quickly identify which switch controls the fan and which controls the light, thereby minimising accidental activation. Additionally, integrating fan speed control directly into the wall switch or allowing the remote control to operate independently of the wall switch would enhance overall efficiency.</w:t>
      </w:r>
    </w:p>
    <w:p w14:paraId="28B4F193" w14:textId="48DDA8AB" w:rsidR="006543A4" w:rsidRDefault="006543A4" w:rsidP="00F47359">
      <w:pPr>
        <w:pStyle w:val="Heading3"/>
        <w:spacing w:after="100"/>
        <w:ind w:right="118"/>
      </w:pPr>
    </w:p>
    <w:p w14:paraId="40A44B8D" w14:textId="623B0023" w:rsidR="006543A4" w:rsidRDefault="006543A4" w:rsidP="00F47359">
      <w:pPr>
        <w:pStyle w:val="Heading2"/>
        <w:spacing w:after="100"/>
      </w:pPr>
      <w:r>
        <w:t>Part 2</w:t>
      </w:r>
      <w:r w:rsidR="008D0DF9">
        <w:t>:</w:t>
      </w:r>
    </w:p>
    <w:p w14:paraId="21CF4B75" w14:textId="7F7FBEE6" w:rsidR="000E1EE9" w:rsidRDefault="006543A4" w:rsidP="000E1EE9">
      <w:pPr>
        <w:pStyle w:val="Heading3"/>
        <w:numPr>
          <w:ilvl w:val="0"/>
          <w:numId w:val="40"/>
        </w:numPr>
        <w:spacing w:after="100"/>
        <w:ind w:right="118"/>
      </w:pPr>
      <w:r>
        <w:t>Random Scenario</w:t>
      </w:r>
    </w:p>
    <w:p w14:paraId="28B61923" w14:textId="223C6E3A" w:rsidR="006D2794" w:rsidRPr="000E1EE9" w:rsidRDefault="00352929" w:rsidP="000E1EE9">
      <w:r w:rsidRPr="00352929">
        <w:rPr>
          <w:noProof/>
        </w:rPr>
        <w:drawing>
          <wp:inline distT="0" distB="0" distL="0" distR="0" wp14:anchorId="7EB8364F" wp14:editId="5FD639D8">
            <wp:extent cx="6645910" cy="2900045"/>
            <wp:effectExtent l="0" t="0" r="2540" b="0"/>
            <wp:docPr id="44126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60983" name=""/>
                    <pic:cNvPicPr/>
                  </pic:nvPicPr>
                  <pic:blipFill>
                    <a:blip r:embed="rId12"/>
                    <a:stretch>
                      <a:fillRect/>
                    </a:stretch>
                  </pic:blipFill>
                  <pic:spPr>
                    <a:xfrm>
                      <a:off x="0" y="0"/>
                      <a:ext cx="6645910" cy="2900045"/>
                    </a:xfrm>
                    <a:prstGeom prst="rect">
                      <a:avLst/>
                    </a:prstGeom>
                  </pic:spPr>
                </pic:pic>
              </a:graphicData>
            </a:graphic>
          </wp:inline>
        </w:drawing>
      </w:r>
    </w:p>
    <w:p w14:paraId="64FA09DF" w14:textId="77777777" w:rsidR="000E1EE9" w:rsidRPr="00F47359" w:rsidRDefault="000E1EE9" w:rsidP="00F47359"/>
    <w:p w14:paraId="6BBFB920" w14:textId="5414D0C7" w:rsidR="00223334" w:rsidRDefault="006543A4" w:rsidP="00223334">
      <w:pPr>
        <w:pStyle w:val="Heading3"/>
        <w:numPr>
          <w:ilvl w:val="0"/>
          <w:numId w:val="40"/>
        </w:numPr>
        <w:spacing w:after="100"/>
        <w:ind w:right="118"/>
      </w:pPr>
      <w:r>
        <w:t>Product Objectives</w:t>
      </w:r>
    </w:p>
    <w:p w14:paraId="29121C1F" w14:textId="39AB941B" w:rsidR="00F47359" w:rsidRPr="00223334" w:rsidRDefault="00223334" w:rsidP="00223334">
      <w:pPr>
        <w:rPr>
          <w:b/>
          <w:bCs/>
        </w:rPr>
      </w:pPr>
      <w:r w:rsidRPr="00223334">
        <w:rPr>
          <w:b/>
          <w:bCs/>
        </w:rPr>
        <w:t>1.</w:t>
      </w:r>
      <w:r w:rsidR="00E67776">
        <w:rPr>
          <w:b/>
          <w:bCs/>
        </w:rPr>
        <w:t xml:space="preserve"> </w:t>
      </w:r>
      <w:r w:rsidRPr="00E67776">
        <w:rPr>
          <w:b/>
          <w:bCs/>
          <w:sz w:val="24"/>
          <w:szCs w:val="24"/>
        </w:rPr>
        <w:t>Project Overview</w:t>
      </w:r>
    </w:p>
    <w:p w14:paraId="7BFBA07C" w14:textId="56F76CBF" w:rsidR="00B42B2D" w:rsidRPr="00223334" w:rsidRDefault="00517D0A" w:rsidP="00223334">
      <w:pPr>
        <w:spacing w:after="0"/>
      </w:pPr>
      <w:r w:rsidRPr="00223334">
        <w:t xml:space="preserve">The project aims to create a user-friendly mobile application for Tea Direct, enabling registered customers </w:t>
      </w:r>
      <w:r w:rsidR="00896A60">
        <w:t>to purchase fresh tea leaves for home delivery across Australia easily</w:t>
      </w:r>
      <w:r w:rsidRPr="00223334">
        <w:t>. The app will serve as the main platform for browsing products, managing accounts, placing orders, and receiving personalised support. Our goal is to enhance the customer experience, expand market reach, and increase revenue through a seamless and intuitive purchasing process.</w:t>
      </w:r>
    </w:p>
    <w:p w14:paraId="18F23A66" w14:textId="77777777" w:rsidR="00223334" w:rsidRDefault="00223334" w:rsidP="00223334">
      <w:pPr>
        <w:spacing w:after="0"/>
      </w:pPr>
    </w:p>
    <w:p w14:paraId="7CE693CB" w14:textId="69792178" w:rsidR="00B42B2D" w:rsidRPr="00E67776" w:rsidRDefault="00B42B2D" w:rsidP="00B42B2D">
      <w:pPr>
        <w:spacing w:after="0"/>
        <w:rPr>
          <w:sz w:val="24"/>
          <w:szCs w:val="24"/>
        </w:rPr>
      </w:pPr>
      <w:r>
        <w:rPr>
          <w:b/>
          <w:bCs/>
        </w:rPr>
        <w:t>2.</w:t>
      </w:r>
      <w:r w:rsidR="00223334">
        <w:rPr>
          <w:b/>
          <w:bCs/>
        </w:rPr>
        <w:t xml:space="preserve"> </w:t>
      </w:r>
      <w:r w:rsidR="005D02B1" w:rsidRPr="00E67776">
        <w:rPr>
          <w:b/>
          <w:bCs/>
          <w:sz w:val="24"/>
          <w:szCs w:val="24"/>
        </w:rPr>
        <w:t>Business Objectives</w:t>
      </w:r>
    </w:p>
    <w:p w14:paraId="51B3325F" w14:textId="66EF117E" w:rsidR="00517D0A" w:rsidRPr="00E67776" w:rsidRDefault="00B42B2D" w:rsidP="00B42B2D">
      <w:pPr>
        <w:spacing w:after="0"/>
        <w:rPr>
          <w:b/>
          <w:bCs/>
          <w:sz w:val="22"/>
        </w:rPr>
      </w:pPr>
      <w:r w:rsidRPr="00B42B2D">
        <w:rPr>
          <w:b/>
          <w:bCs/>
        </w:rPr>
        <w:t>2.1</w:t>
      </w:r>
      <w:r>
        <w:rPr>
          <w:b/>
          <w:bCs/>
        </w:rPr>
        <w:t xml:space="preserve"> </w:t>
      </w:r>
      <w:r w:rsidR="00517D0A" w:rsidRPr="00E67776">
        <w:rPr>
          <w:b/>
          <w:bCs/>
          <w:sz w:val="22"/>
        </w:rPr>
        <w:t>Revenue Growth and Market Expansion</w:t>
      </w:r>
    </w:p>
    <w:p w14:paraId="54DE85B1" w14:textId="15D44DFF" w:rsidR="00493BCC" w:rsidRDefault="00517D0A" w:rsidP="00B42B2D">
      <w:pPr>
        <w:spacing w:after="0"/>
      </w:pPr>
      <w:r>
        <w:t xml:space="preserve">A mobile </w:t>
      </w:r>
      <w:r w:rsidR="00493BCC">
        <w:t xml:space="preserve">app </w:t>
      </w:r>
      <w:r w:rsidR="00907778">
        <w:t xml:space="preserve">that </w:t>
      </w:r>
      <w:r w:rsidR="00493BCC">
        <w:t xml:space="preserve">provides a convenient channel </w:t>
      </w:r>
      <w:r w:rsidR="00907778">
        <w:t>to increase</w:t>
      </w:r>
      <w:r>
        <w:t xml:space="preserve"> reach across Australia and encourages repeat purchases</w:t>
      </w:r>
      <w:r w:rsidR="00BD357E">
        <w:t>.</w:t>
      </w:r>
    </w:p>
    <w:p w14:paraId="04961703" w14:textId="77777777" w:rsidR="00B42B2D" w:rsidRDefault="00493BCC" w:rsidP="00B42B2D">
      <w:pPr>
        <w:spacing w:after="0"/>
      </w:pPr>
      <w:r w:rsidRPr="00493BCC">
        <w:rPr>
          <w:b/>
          <w:bCs/>
        </w:rPr>
        <w:t>O</w:t>
      </w:r>
      <w:r w:rsidR="00550523" w:rsidRPr="00493BCC">
        <w:rPr>
          <w:b/>
          <w:bCs/>
        </w:rPr>
        <w:t>bjective</w:t>
      </w:r>
      <w:r>
        <w:t>: To increase online sales revenue by 25% within 12months, acquiring customers across the 5 Australian states and territories.</w:t>
      </w:r>
    </w:p>
    <w:p w14:paraId="27FEA064" w14:textId="77777777" w:rsidR="00031F65" w:rsidRDefault="00031F65" w:rsidP="00B42B2D">
      <w:pPr>
        <w:spacing w:after="0"/>
      </w:pPr>
    </w:p>
    <w:p w14:paraId="75B05EE8" w14:textId="77777777" w:rsidR="007809D9" w:rsidRDefault="007809D9" w:rsidP="00B42B2D">
      <w:pPr>
        <w:spacing w:after="0"/>
      </w:pPr>
    </w:p>
    <w:p w14:paraId="5262DDEE" w14:textId="77777777" w:rsidR="007809D9" w:rsidRDefault="007809D9" w:rsidP="00B42B2D">
      <w:pPr>
        <w:spacing w:after="0"/>
      </w:pPr>
    </w:p>
    <w:p w14:paraId="7B419BC5" w14:textId="77777777" w:rsidR="00B42B2D" w:rsidRDefault="00B42B2D" w:rsidP="00B42B2D">
      <w:pPr>
        <w:spacing w:after="0"/>
      </w:pPr>
    </w:p>
    <w:p w14:paraId="75669B5E" w14:textId="298A65BE" w:rsidR="00493BCC" w:rsidRPr="00E67776" w:rsidRDefault="00493BCC" w:rsidP="00B42B2D">
      <w:pPr>
        <w:pStyle w:val="ListParagraph"/>
        <w:numPr>
          <w:ilvl w:val="1"/>
          <w:numId w:val="57"/>
        </w:numPr>
        <w:spacing w:after="0"/>
        <w:rPr>
          <w:sz w:val="22"/>
        </w:rPr>
      </w:pPr>
      <w:r w:rsidRPr="00E67776">
        <w:rPr>
          <w:b/>
          <w:bCs/>
          <w:sz w:val="22"/>
        </w:rPr>
        <w:lastRenderedPageBreak/>
        <w:t>Reduce Operational Load</w:t>
      </w:r>
    </w:p>
    <w:p w14:paraId="7B799D93" w14:textId="3864AB8A" w:rsidR="00493BCC" w:rsidRDefault="00493BCC" w:rsidP="00B42B2D">
      <w:pPr>
        <w:spacing w:after="0"/>
      </w:pPr>
      <w:r>
        <w:t>Transitioning orders to a mobile platform reduces the manual processing and administrative workload.</w:t>
      </w:r>
    </w:p>
    <w:p w14:paraId="7A7E96F2" w14:textId="66710969" w:rsidR="00550523" w:rsidRDefault="00493BCC" w:rsidP="00B42B2D">
      <w:pPr>
        <w:spacing w:after="0"/>
      </w:pPr>
      <w:r w:rsidRPr="00493BCC">
        <w:rPr>
          <w:b/>
          <w:bCs/>
        </w:rPr>
        <w:t>Objective:</w:t>
      </w:r>
      <w:r w:rsidR="000D16B9">
        <w:rPr>
          <w:b/>
          <w:bCs/>
        </w:rPr>
        <w:t xml:space="preserve"> </w:t>
      </w:r>
      <w:r w:rsidR="000D16B9" w:rsidRPr="000D16B9">
        <w:t>To reduce operational order-processing cost by 20% within 12 months of launch</w:t>
      </w:r>
    </w:p>
    <w:p w14:paraId="5C40C9AE" w14:textId="77777777" w:rsidR="00B42B2D" w:rsidRPr="00027529" w:rsidRDefault="00B42B2D" w:rsidP="00B42B2D">
      <w:pPr>
        <w:spacing w:after="0"/>
        <w:rPr>
          <w:b/>
          <w:bCs/>
        </w:rPr>
      </w:pPr>
    </w:p>
    <w:p w14:paraId="7DD9A434" w14:textId="2D1FA29C" w:rsidR="00B42B2D" w:rsidRPr="00E67776" w:rsidRDefault="00550523" w:rsidP="00B42B2D">
      <w:pPr>
        <w:pStyle w:val="ListParagraph"/>
        <w:numPr>
          <w:ilvl w:val="0"/>
          <w:numId w:val="56"/>
        </w:numPr>
        <w:spacing w:after="0"/>
        <w:rPr>
          <w:b/>
          <w:bCs/>
          <w:sz w:val="24"/>
          <w:szCs w:val="24"/>
        </w:rPr>
      </w:pPr>
      <w:r w:rsidRPr="00E67776">
        <w:rPr>
          <w:b/>
          <w:bCs/>
          <w:sz w:val="24"/>
          <w:szCs w:val="24"/>
        </w:rPr>
        <w:t>User</w:t>
      </w:r>
      <w:r w:rsidRPr="00E67776">
        <w:rPr>
          <w:sz w:val="24"/>
          <w:szCs w:val="24"/>
        </w:rPr>
        <w:t xml:space="preserve"> </w:t>
      </w:r>
      <w:r w:rsidRPr="00E67776">
        <w:rPr>
          <w:b/>
          <w:bCs/>
          <w:sz w:val="24"/>
          <w:szCs w:val="24"/>
        </w:rPr>
        <w:t>Objectives</w:t>
      </w:r>
    </w:p>
    <w:p w14:paraId="0C18B22A" w14:textId="7F32780C" w:rsidR="001E5CEF" w:rsidRPr="00E67776" w:rsidRDefault="001E5CEF" w:rsidP="00B42B2D">
      <w:pPr>
        <w:pStyle w:val="ListParagraph"/>
        <w:numPr>
          <w:ilvl w:val="1"/>
          <w:numId w:val="56"/>
        </w:numPr>
        <w:spacing w:after="0"/>
        <w:rPr>
          <w:b/>
          <w:bCs/>
          <w:sz w:val="22"/>
        </w:rPr>
      </w:pPr>
      <w:r w:rsidRPr="00E67776">
        <w:rPr>
          <w:b/>
          <w:bCs/>
          <w:sz w:val="22"/>
        </w:rPr>
        <w:t>Enhanced User Experience</w:t>
      </w:r>
    </w:p>
    <w:p w14:paraId="06DB4B4E" w14:textId="2BC2674B" w:rsidR="000D16B9" w:rsidRDefault="000D16B9" w:rsidP="00B42B2D">
      <w:pPr>
        <w:spacing w:after="0"/>
      </w:pPr>
      <w:r>
        <w:t>Users expect fast, simple, mobile-friendly interfaces when shopping online.</w:t>
      </w:r>
    </w:p>
    <w:p w14:paraId="61AE5199" w14:textId="22EDD477" w:rsidR="00B42B2D" w:rsidRDefault="000D16B9" w:rsidP="00B42B2D">
      <w:pPr>
        <w:spacing w:after="0"/>
      </w:pPr>
      <w:r w:rsidRPr="000D16B9">
        <w:rPr>
          <w:b/>
          <w:bCs/>
        </w:rPr>
        <w:t>Objectives</w:t>
      </w:r>
      <w:r>
        <w:rPr>
          <w:b/>
          <w:bCs/>
        </w:rPr>
        <w:t xml:space="preserve">: </w:t>
      </w:r>
      <w:r>
        <w:t>T</w:t>
      </w:r>
      <w:r w:rsidRPr="000D16B9">
        <w:t xml:space="preserve">o achieve a task completion time of </w:t>
      </w:r>
      <w:r w:rsidR="00F502E2">
        <w:t>3</w:t>
      </w:r>
      <w:r w:rsidR="001F52F9">
        <w:t xml:space="preserve"> minutes</w:t>
      </w:r>
      <w:r w:rsidRPr="000D16B9">
        <w:t xml:space="preserve"> for adding an item and checking out.</w:t>
      </w:r>
      <w:r w:rsidR="00A57E86">
        <w:t xml:space="preserve"> (</w:t>
      </w:r>
      <w:r w:rsidR="00F67CDE" w:rsidRPr="00F67CDE">
        <w:t>Andersen,</w:t>
      </w:r>
      <w:r w:rsidR="00AC4091">
        <w:t xml:space="preserve"> G. </w:t>
      </w:r>
      <w:r w:rsidR="00AC4091" w:rsidRPr="00F67CDE">
        <w:t>2024</w:t>
      </w:r>
      <w:r w:rsidR="00F67CDE" w:rsidRPr="00F67CDE">
        <w:t>)</w:t>
      </w:r>
    </w:p>
    <w:p w14:paraId="760B5102" w14:textId="77777777" w:rsidR="00B42B2D" w:rsidRDefault="00B42B2D" w:rsidP="00B42B2D">
      <w:pPr>
        <w:spacing w:after="0"/>
      </w:pPr>
    </w:p>
    <w:p w14:paraId="68CBD58D" w14:textId="04C979FB" w:rsidR="001E5CEF" w:rsidRPr="00B42B2D" w:rsidRDefault="00B42B2D" w:rsidP="00B42B2D">
      <w:pPr>
        <w:spacing w:after="0"/>
        <w:rPr>
          <w:b/>
          <w:bCs/>
        </w:rPr>
      </w:pPr>
      <w:r w:rsidRPr="00B42B2D">
        <w:rPr>
          <w:b/>
          <w:bCs/>
        </w:rPr>
        <w:t>3.2</w:t>
      </w:r>
      <w:r>
        <w:rPr>
          <w:b/>
          <w:bCs/>
        </w:rPr>
        <w:t xml:space="preserve"> </w:t>
      </w:r>
      <w:r w:rsidR="000D16B9" w:rsidRPr="00E67776">
        <w:rPr>
          <w:b/>
          <w:bCs/>
          <w:sz w:val="22"/>
        </w:rPr>
        <w:t xml:space="preserve">Easy and </w:t>
      </w:r>
      <w:r w:rsidR="00591F0F" w:rsidRPr="00E67776">
        <w:rPr>
          <w:b/>
          <w:bCs/>
          <w:sz w:val="22"/>
        </w:rPr>
        <w:t>Secure</w:t>
      </w:r>
      <w:r w:rsidR="000D16B9" w:rsidRPr="00E67776">
        <w:rPr>
          <w:b/>
          <w:bCs/>
          <w:sz w:val="22"/>
        </w:rPr>
        <w:t xml:space="preserve"> Account Registration</w:t>
      </w:r>
    </w:p>
    <w:p w14:paraId="0CF37580" w14:textId="4238D103" w:rsidR="00A05AB2" w:rsidRPr="00A05AB2" w:rsidRDefault="00591F0F" w:rsidP="00B42B2D">
      <w:pPr>
        <w:spacing w:after="0"/>
      </w:pPr>
      <w:r>
        <w:t>Registration is mandatory to access the store, so the process must be seamless.</w:t>
      </w:r>
    </w:p>
    <w:p w14:paraId="522EAB71" w14:textId="55FB4D59" w:rsidR="001E5CEF" w:rsidRDefault="00591F0F" w:rsidP="00B42B2D">
      <w:pPr>
        <w:spacing w:after="0"/>
      </w:pPr>
      <w:r>
        <w:rPr>
          <w:b/>
          <w:bCs/>
        </w:rPr>
        <w:t xml:space="preserve">Objective: </w:t>
      </w:r>
      <w:r>
        <w:t xml:space="preserve">To convert </w:t>
      </w:r>
      <w:r w:rsidR="00E915A6">
        <w:t>85</w:t>
      </w:r>
      <w:r>
        <w:t>% success rate of app downloads into completed registrations.</w:t>
      </w:r>
      <w:r w:rsidR="00A57E86">
        <w:t xml:space="preserve"> </w:t>
      </w:r>
      <w:r w:rsidR="008E6102">
        <w:t>(</w:t>
      </w:r>
      <w:r w:rsidR="008E6102" w:rsidRPr="008E6102">
        <w:t xml:space="preserve">Andersen, </w:t>
      </w:r>
      <w:r w:rsidR="00AC4091">
        <w:t>G. .</w:t>
      </w:r>
      <w:r w:rsidR="008E6102" w:rsidRPr="008E6102">
        <w:t>2024)</w:t>
      </w:r>
    </w:p>
    <w:p w14:paraId="3AA74384" w14:textId="77777777" w:rsidR="00B42B2D" w:rsidRDefault="00B42B2D" w:rsidP="00B42B2D">
      <w:pPr>
        <w:spacing w:after="0"/>
      </w:pPr>
    </w:p>
    <w:p w14:paraId="161834E1" w14:textId="58D61BE6" w:rsidR="00591F0F" w:rsidRDefault="00591F0F" w:rsidP="00B42B2D">
      <w:pPr>
        <w:spacing w:after="0"/>
        <w:rPr>
          <w:b/>
          <w:bCs/>
        </w:rPr>
      </w:pPr>
      <w:r w:rsidRPr="00591F0F">
        <w:rPr>
          <w:b/>
          <w:bCs/>
        </w:rPr>
        <w:t xml:space="preserve">4 </w:t>
      </w:r>
      <w:r w:rsidRPr="00E67776">
        <w:rPr>
          <w:b/>
          <w:bCs/>
          <w:sz w:val="24"/>
          <w:szCs w:val="24"/>
        </w:rPr>
        <w:t>Product Design Objectives</w:t>
      </w:r>
    </w:p>
    <w:p w14:paraId="7853F4C0" w14:textId="273CF331" w:rsidR="00591F0F" w:rsidRPr="00E67776" w:rsidRDefault="00591F0F" w:rsidP="00B42B2D">
      <w:pPr>
        <w:spacing w:after="0"/>
        <w:rPr>
          <w:b/>
          <w:bCs/>
          <w:sz w:val="22"/>
        </w:rPr>
      </w:pPr>
      <w:r>
        <w:rPr>
          <w:b/>
          <w:bCs/>
        </w:rPr>
        <w:t xml:space="preserve">4.1 </w:t>
      </w:r>
      <w:r w:rsidRPr="00E67776">
        <w:rPr>
          <w:b/>
          <w:bCs/>
          <w:sz w:val="22"/>
        </w:rPr>
        <w:t>Intuitive Registration</w:t>
      </w:r>
    </w:p>
    <w:p w14:paraId="69F2C3FA" w14:textId="15040FBE" w:rsidR="00591F0F" w:rsidRDefault="00591F0F" w:rsidP="00B42B2D">
      <w:pPr>
        <w:spacing w:after="0"/>
      </w:pPr>
      <w:r>
        <w:t>Users must register before accessing the store; validation and clarity are essential.</w:t>
      </w:r>
    </w:p>
    <w:p w14:paraId="032FA6B2" w14:textId="2542EF17" w:rsidR="008869B1" w:rsidRDefault="008869B1" w:rsidP="00B42B2D">
      <w:pPr>
        <w:spacing w:after="0"/>
      </w:pPr>
      <w:r w:rsidRPr="008869B1">
        <w:rPr>
          <w:b/>
          <w:bCs/>
        </w:rPr>
        <w:t>Objective:</w:t>
      </w:r>
      <w:r>
        <w:t xml:space="preserve"> Reduce registration errors to 5% and ensure 100% mandatory field validation</w:t>
      </w:r>
    </w:p>
    <w:p w14:paraId="76872678" w14:textId="77777777" w:rsidR="00B42B2D" w:rsidRDefault="00B42B2D" w:rsidP="00B42B2D">
      <w:pPr>
        <w:spacing w:after="0"/>
      </w:pPr>
    </w:p>
    <w:p w14:paraId="7227D011" w14:textId="26357F71" w:rsidR="008869B1" w:rsidRPr="008869B1" w:rsidRDefault="008869B1" w:rsidP="00B42B2D">
      <w:pPr>
        <w:spacing w:after="0"/>
        <w:rPr>
          <w:b/>
          <w:bCs/>
        </w:rPr>
      </w:pPr>
      <w:r w:rsidRPr="008869B1">
        <w:rPr>
          <w:b/>
          <w:bCs/>
        </w:rPr>
        <w:t xml:space="preserve">4.2 </w:t>
      </w:r>
      <w:r w:rsidRPr="00E67776">
        <w:rPr>
          <w:b/>
          <w:bCs/>
          <w:sz w:val="22"/>
        </w:rPr>
        <w:t>Seamless Checkout and Payment</w:t>
      </w:r>
    </w:p>
    <w:p w14:paraId="290608E0" w14:textId="20929839" w:rsidR="001E5CEF" w:rsidRDefault="008869B1" w:rsidP="00B42B2D">
      <w:pPr>
        <w:spacing w:after="0"/>
      </w:pPr>
      <w:r>
        <w:t>Multiple payment options increase transaction success.</w:t>
      </w:r>
    </w:p>
    <w:p w14:paraId="500B66D4" w14:textId="3CA37DCA" w:rsidR="008869B1" w:rsidRDefault="008869B1" w:rsidP="00B42B2D">
      <w:pPr>
        <w:spacing w:after="0"/>
      </w:pPr>
      <w:r w:rsidRPr="00B42B2D">
        <w:rPr>
          <w:b/>
          <w:bCs/>
        </w:rPr>
        <w:t>Objective</w:t>
      </w:r>
      <w:r>
        <w:t xml:space="preserve">: To reduce failure rates to below </w:t>
      </w:r>
      <w:r w:rsidR="0094470F">
        <w:t>70</w:t>
      </w:r>
      <w:r>
        <w:t>% within 6 months</w:t>
      </w:r>
      <w:r w:rsidR="008E6102">
        <w:t xml:space="preserve"> (</w:t>
      </w:r>
      <w:r w:rsidR="008E6102" w:rsidRPr="008E6102">
        <w:t>Andersen, 2024)</w:t>
      </w:r>
    </w:p>
    <w:p w14:paraId="55A20AD0" w14:textId="77777777" w:rsidR="00B42B2D" w:rsidRDefault="00B42B2D" w:rsidP="00B42B2D">
      <w:pPr>
        <w:spacing w:after="0"/>
      </w:pPr>
    </w:p>
    <w:p w14:paraId="0EA2F97A" w14:textId="5722C10E" w:rsidR="00027529" w:rsidRDefault="00027529" w:rsidP="00B42B2D">
      <w:pPr>
        <w:spacing w:after="0"/>
        <w:rPr>
          <w:b/>
          <w:bCs/>
        </w:rPr>
      </w:pPr>
      <w:r w:rsidRPr="00027529">
        <w:rPr>
          <w:b/>
          <w:bCs/>
        </w:rPr>
        <w:t xml:space="preserve">5 </w:t>
      </w:r>
      <w:r w:rsidRPr="00E67776">
        <w:rPr>
          <w:b/>
          <w:bCs/>
          <w:sz w:val="24"/>
          <w:szCs w:val="24"/>
        </w:rPr>
        <w:t>Key Performance Indicators (KPIs)</w:t>
      </w:r>
    </w:p>
    <w:p w14:paraId="3A9B59E6" w14:textId="09FF2DA2" w:rsidR="00027529" w:rsidRPr="00027529" w:rsidRDefault="00027529" w:rsidP="00B42B2D">
      <w:pPr>
        <w:pStyle w:val="ListParagraph"/>
        <w:numPr>
          <w:ilvl w:val="0"/>
          <w:numId w:val="49"/>
        </w:numPr>
        <w:spacing w:after="0"/>
      </w:pPr>
      <w:r w:rsidRPr="00027529">
        <w:t>Monthly online sales increase</w:t>
      </w:r>
    </w:p>
    <w:p w14:paraId="487929AF" w14:textId="42474EBD" w:rsidR="00027529" w:rsidRPr="00027529" w:rsidRDefault="00027529" w:rsidP="00B42B2D">
      <w:pPr>
        <w:pStyle w:val="ListParagraph"/>
        <w:numPr>
          <w:ilvl w:val="0"/>
          <w:numId w:val="49"/>
        </w:numPr>
        <w:spacing w:after="0"/>
      </w:pPr>
      <w:r w:rsidRPr="00027529">
        <w:t>Average task completion time</w:t>
      </w:r>
    </w:p>
    <w:p w14:paraId="76C4B372" w14:textId="5670DB9E" w:rsidR="00027529" w:rsidRPr="00027529" w:rsidRDefault="00027529" w:rsidP="00B42B2D">
      <w:pPr>
        <w:pStyle w:val="ListParagraph"/>
        <w:numPr>
          <w:ilvl w:val="0"/>
          <w:numId w:val="49"/>
        </w:numPr>
        <w:spacing w:after="0"/>
      </w:pPr>
      <w:r w:rsidRPr="00027529">
        <w:t>Monthly active user</w:t>
      </w:r>
    </w:p>
    <w:p w14:paraId="77570359" w14:textId="0D9A4069" w:rsidR="00027529" w:rsidRPr="00027529" w:rsidRDefault="00027529" w:rsidP="00B42B2D">
      <w:pPr>
        <w:pStyle w:val="ListParagraph"/>
        <w:numPr>
          <w:ilvl w:val="0"/>
          <w:numId w:val="49"/>
        </w:numPr>
        <w:spacing w:after="0"/>
      </w:pPr>
      <w:r w:rsidRPr="00027529">
        <w:t>Registration success rate</w:t>
      </w:r>
    </w:p>
    <w:p w14:paraId="7D4C2D0D" w14:textId="716C7CD7" w:rsidR="00027529" w:rsidRPr="00027529" w:rsidRDefault="00027529" w:rsidP="00B42B2D">
      <w:pPr>
        <w:pStyle w:val="ListParagraph"/>
        <w:numPr>
          <w:ilvl w:val="0"/>
          <w:numId w:val="49"/>
        </w:numPr>
        <w:spacing w:after="0"/>
      </w:pPr>
      <w:r w:rsidRPr="00027529">
        <w:t>New Customer Registration</w:t>
      </w:r>
    </w:p>
    <w:p w14:paraId="55FD7101" w14:textId="44BE54B1" w:rsidR="00027529" w:rsidRPr="00027529" w:rsidRDefault="00027529" w:rsidP="00B42B2D">
      <w:pPr>
        <w:pStyle w:val="ListParagraph"/>
        <w:numPr>
          <w:ilvl w:val="0"/>
          <w:numId w:val="49"/>
        </w:numPr>
        <w:spacing w:after="0"/>
      </w:pPr>
      <w:r w:rsidRPr="00027529">
        <w:t>Customer satisfaction rating</w:t>
      </w:r>
    </w:p>
    <w:p w14:paraId="6A96B802" w14:textId="609CE4B2" w:rsidR="00E6635C" w:rsidRPr="005C6786" w:rsidRDefault="00027529" w:rsidP="000059B0">
      <w:pPr>
        <w:pStyle w:val="ListParagraph"/>
        <w:numPr>
          <w:ilvl w:val="0"/>
          <w:numId w:val="49"/>
        </w:numPr>
        <w:spacing w:after="0"/>
      </w:pPr>
      <w:r w:rsidRPr="00027529">
        <w:t>Customer service call reduction</w:t>
      </w:r>
      <w:r w:rsidR="00E6635C">
        <w:br w:type="page"/>
      </w:r>
    </w:p>
    <w:p w14:paraId="399668C9" w14:textId="6B811E11" w:rsidR="00662BE8" w:rsidRDefault="00662BE8" w:rsidP="00662BE8">
      <w:pPr>
        <w:pStyle w:val="Heading1"/>
        <w:ind w:right="118"/>
      </w:pPr>
      <w:r>
        <w:lastRenderedPageBreak/>
        <w:t xml:space="preserve">Tutorial 02 - </w:t>
      </w:r>
      <w:r w:rsidRPr="003153C7">
        <w:t>Users, Usability and User Personas</w:t>
      </w:r>
    </w:p>
    <w:p w14:paraId="5A3EB937" w14:textId="77777777" w:rsidR="00662BE8" w:rsidRDefault="00662BE8" w:rsidP="00662BE8">
      <w:pPr>
        <w:pStyle w:val="Heading2"/>
        <w:ind w:right="118"/>
      </w:pPr>
      <w:r>
        <w:t>Part 1:</w:t>
      </w:r>
    </w:p>
    <w:p w14:paraId="2F997B34" w14:textId="77777777" w:rsidR="004505EE" w:rsidRPr="004505EE" w:rsidRDefault="004505EE" w:rsidP="004505EE"/>
    <w:p w14:paraId="459234C3" w14:textId="77777777" w:rsidR="00662BE8" w:rsidRDefault="00662BE8" w:rsidP="00662BE8">
      <w:pPr>
        <w:pStyle w:val="Heading3"/>
        <w:ind w:right="118"/>
      </w:pPr>
      <w:r>
        <w:t xml:space="preserve">a) </w:t>
      </w:r>
      <w:r w:rsidRPr="003153C7">
        <w:t>Digital Interfaces</w:t>
      </w:r>
    </w:p>
    <w:p w14:paraId="3A3856C7" w14:textId="38FD0F09" w:rsidR="00D93947" w:rsidRPr="00D93947" w:rsidRDefault="009D5B38" w:rsidP="00D93947">
      <w:r>
        <w:rPr>
          <w:noProof/>
        </w:rPr>
        <w:drawing>
          <wp:inline distT="0" distB="0" distL="0" distR="0" wp14:anchorId="3816B677" wp14:editId="748A053D">
            <wp:extent cx="2184934" cy="2820035"/>
            <wp:effectExtent l="0" t="0" r="6350" b="0"/>
            <wp:docPr id="487453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7553" cy="2849228"/>
                    </a:xfrm>
                    <a:prstGeom prst="rect">
                      <a:avLst/>
                    </a:prstGeom>
                    <a:noFill/>
                    <a:ln>
                      <a:noFill/>
                    </a:ln>
                  </pic:spPr>
                </pic:pic>
              </a:graphicData>
            </a:graphic>
          </wp:inline>
        </w:drawing>
      </w:r>
    </w:p>
    <w:p w14:paraId="0A027516" w14:textId="20FBF062" w:rsidR="00662BE8" w:rsidRPr="00884F9C" w:rsidRDefault="001471E9" w:rsidP="00662BE8">
      <w:pPr>
        <w:rPr>
          <w:b/>
          <w:bCs/>
        </w:rPr>
      </w:pPr>
      <w:r w:rsidRPr="00884F9C">
        <w:rPr>
          <w:b/>
          <w:bCs/>
        </w:rPr>
        <w:t>A Banking Interface</w:t>
      </w:r>
    </w:p>
    <w:p w14:paraId="0820A1C0" w14:textId="426600D9" w:rsidR="00FA0951" w:rsidRDefault="00FA0951" w:rsidP="0043055E">
      <w:pPr>
        <w:jc w:val="both"/>
      </w:pPr>
      <w:r>
        <w:t xml:space="preserve">A digital interface I often use that can be frustrating at times is my mobile banking application. One significant issue is the complex navigation structure for performing simple tasks. Important features, such as transfer history and scheduled payments, are buried within multiple menus, making these straightforward tasks unnecessarily time-consuming. </w:t>
      </w:r>
    </w:p>
    <w:p w14:paraId="3DF82AAD" w14:textId="550C6E97" w:rsidR="007D757E" w:rsidRPr="00662BE8" w:rsidRDefault="00FA0951" w:rsidP="00824EEB">
      <w:pPr>
        <w:jc w:val="both"/>
      </w:pPr>
      <w:r>
        <w:t>Another problem I’ve noticed is that it sometimes takes several seconds to process a payment without displaying a clear loading indicator. This lack of feedback leaves me unsure whether the action was successful. These usability issues create confusion and reduce efficiency, forcing me to double-check my actions and spend extra time completing simple banking tasks.</w:t>
      </w:r>
    </w:p>
    <w:p w14:paraId="4241CE42" w14:textId="0E1B5909" w:rsidR="000B155D" w:rsidRDefault="00B173E5" w:rsidP="00B173E5">
      <w:pPr>
        <w:pStyle w:val="Heading3"/>
        <w:ind w:right="118"/>
      </w:pPr>
      <w:r w:rsidRPr="00B173E5">
        <w:rPr>
          <w:b w:val="0"/>
        </w:rPr>
        <w:t>b)</w:t>
      </w:r>
      <w:r>
        <w:tab/>
      </w:r>
      <w:r w:rsidR="00662BE8" w:rsidRPr="003153C7">
        <w:t>Usability Goals</w:t>
      </w:r>
    </w:p>
    <w:p w14:paraId="5144A2E4" w14:textId="1E02E645" w:rsidR="00A654E5" w:rsidRDefault="005B7AE3" w:rsidP="00835AAF">
      <w:pPr>
        <w:jc w:val="both"/>
      </w:pPr>
      <w:r>
        <w:t xml:space="preserve">The </w:t>
      </w:r>
      <w:r w:rsidR="00CF428C">
        <w:t xml:space="preserve">banking app performs inconsistently when </w:t>
      </w:r>
      <w:r w:rsidR="0094751D">
        <w:t>evaluated</w:t>
      </w:r>
      <w:r w:rsidR="00CF428C">
        <w:t xml:space="preserve"> against the six usability</w:t>
      </w:r>
      <w:r w:rsidR="0094751D">
        <w:t xml:space="preserve"> goals.</w:t>
      </w:r>
    </w:p>
    <w:p w14:paraId="1BA1683E" w14:textId="076A78F6" w:rsidR="0064789A" w:rsidRDefault="00DF73DA" w:rsidP="00835AAF">
      <w:pPr>
        <w:pStyle w:val="ListParagraph"/>
        <w:numPr>
          <w:ilvl w:val="0"/>
          <w:numId w:val="90"/>
        </w:numPr>
        <w:jc w:val="both"/>
      </w:pPr>
      <w:r>
        <w:t>E</w:t>
      </w:r>
      <w:r w:rsidR="0064789A">
        <w:t>ffectiveness</w:t>
      </w:r>
      <w:r>
        <w:t xml:space="preserve">: The functions sure </w:t>
      </w:r>
      <w:r w:rsidR="00914F83">
        <w:t>work,</w:t>
      </w:r>
      <w:r>
        <w:t xml:space="preserve"> but</w:t>
      </w:r>
      <w:r w:rsidR="00914F83">
        <w:t xml:space="preserve"> users must navigate through several screens</w:t>
      </w:r>
    </w:p>
    <w:p w14:paraId="5CBB8453" w14:textId="6E572907" w:rsidR="00226259" w:rsidRDefault="00D72ED6" w:rsidP="00835AAF">
      <w:pPr>
        <w:pStyle w:val="ListParagraph"/>
        <w:numPr>
          <w:ilvl w:val="0"/>
          <w:numId w:val="90"/>
        </w:numPr>
        <w:jc w:val="both"/>
      </w:pPr>
      <w:r>
        <w:t xml:space="preserve">Efficiency: </w:t>
      </w:r>
      <w:r w:rsidR="00345BCA">
        <w:t>It</w:t>
      </w:r>
      <w:r w:rsidR="00CA5217">
        <w:t xml:space="preserve"> is poor because </w:t>
      </w:r>
      <w:r w:rsidR="008C701A">
        <w:t>tasks such as transferring funds require too many steps.</w:t>
      </w:r>
    </w:p>
    <w:p w14:paraId="083F8022" w14:textId="43B50BC5" w:rsidR="008C701A" w:rsidRDefault="0031681C" w:rsidP="00835AAF">
      <w:pPr>
        <w:pStyle w:val="ListParagraph"/>
        <w:numPr>
          <w:ilvl w:val="0"/>
          <w:numId w:val="90"/>
        </w:numPr>
        <w:jc w:val="both"/>
      </w:pPr>
      <w:r>
        <w:t xml:space="preserve">Safety: </w:t>
      </w:r>
      <w:r w:rsidR="00815E8F">
        <w:t>It</w:t>
      </w:r>
      <w:r w:rsidR="001E0C27">
        <w:t xml:space="preserve"> is good</w:t>
      </w:r>
      <w:r w:rsidR="00AA7772">
        <w:t xml:space="preserve"> be</w:t>
      </w:r>
      <w:r w:rsidR="00294F7D">
        <w:t>cause confirmations are required</w:t>
      </w:r>
      <w:r w:rsidR="00815E8F">
        <w:t xml:space="preserve"> before payments are sent.</w:t>
      </w:r>
    </w:p>
    <w:p w14:paraId="0925D374" w14:textId="77777777" w:rsidR="0037330A" w:rsidRDefault="00815E8F" w:rsidP="00835AAF">
      <w:pPr>
        <w:pStyle w:val="ListParagraph"/>
        <w:numPr>
          <w:ilvl w:val="0"/>
          <w:numId w:val="90"/>
        </w:numPr>
        <w:jc w:val="both"/>
      </w:pPr>
      <w:r>
        <w:t>Utility:</w:t>
      </w:r>
      <w:r w:rsidR="0037330A">
        <w:t xml:space="preserve"> It is strong because it has many banking features</w:t>
      </w:r>
    </w:p>
    <w:p w14:paraId="23C14F10" w14:textId="294E3B12" w:rsidR="00B173E5" w:rsidRDefault="0037330A" w:rsidP="00835AAF">
      <w:pPr>
        <w:pStyle w:val="ListParagraph"/>
        <w:numPr>
          <w:ilvl w:val="0"/>
          <w:numId w:val="90"/>
        </w:numPr>
        <w:jc w:val="both"/>
      </w:pPr>
      <w:r>
        <w:t>Learnability</w:t>
      </w:r>
      <w:r w:rsidR="00BE1975">
        <w:t>: It is limited</w:t>
      </w:r>
      <w:r w:rsidR="00B80EE7">
        <w:t xml:space="preserve"> due to too many confusing menus</w:t>
      </w:r>
    </w:p>
    <w:p w14:paraId="6FB8F59F" w14:textId="65E853C4" w:rsidR="00B80EE7" w:rsidRPr="00B173E5" w:rsidRDefault="006C0188" w:rsidP="00835AAF">
      <w:pPr>
        <w:pStyle w:val="ListParagraph"/>
        <w:numPr>
          <w:ilvl w:val="0"/>
          <w:numId w:val="90"/>
        </w:numPr>
        <w:jc w:val="both"/>
      </w:pPr>
      <w:r>
        <w:t>Memorability:</w:t>
      </w:r>
      <w:r w:rsidR="000F5534">
        <w:t xml:space="preserve"> </w:t>
      </w:r>
      <w:r w:rsidR="00D62083">
        <w:t xml:space="preserve">I </w:t>
      </w:r>
      <w:proofErr w:type="gramStart"/>
      <w:r w:rsidR="00D62083">
        <w:t>is</w:t>
      </w:r>
      <w:proofErr w:type="gramEnd"/>
      <w:r w:rsidR="00D62083">
        <w:t xml:space="preserve"> weak</w:t>
      </w:r>
      <w:r w:rsidR="004D29E7">
        <w:t xml:space="preserve"> because users must frequently relearn where functions</w:t>
      </w:r>
      <w:r w:rsidR="00835AAF">
        <w:t xml:space="preserve"> are located.</w:t>
      </w:r>
    </w:p>
    <w:p w14:paraId="0CBEE9C3" w14:textId="574B98A8" w:rsidR="00662BE8" w:rsidRDefault="009B0827" w:rsidP="00824EEB">
      <w:pPr>
        <w:pStyle w:val="Heading3"/>
        <w:ind w:right="118"/>
      </w:pPr>
      <w:r>
        <w:t>c)</w:t>
      </w:r>
      <w:r w:rsidR="00854D64">
        <w:tab/>
      </w:r>
      <w:r w:rsidR="00295D51">
        <w:t>Excellent</w:t>
      </w:r>
      <w:r w:rsidR="00662BE8" w:rsidRPr="003153C7">
        <w:t xml:space="preserve"> Operation</w:t>
      </w:r>
    </w:p>
    <w:p w14:paraId="27CB313A" w14:textId="537359C2" w:rsidR="0043055E" w:rsidRDefault="005A31CC" w:rsidP="00662BE8">
      <w:r>
        <w:t>One of the common objects I use every day is my mobile phone, which features a fingerprint unlock function. Previously, I used to unlock my phone with a password or PIN. However, with the fingerprint unlocking capability, accessing my phone has become much easier and faster, eliminating the need to remember a password or PIN. This feature is so efficient that it involves no learning or memorisation; I place my finger on the designated spot for recognition. It is also safe to use, as it prevents unauthorised users from accessing my phone. Overall, my experience with this feature has been entirely positive.</w:t>
      </w:r>
    </w:p>
    <w:p w14:paraId="0FDC771F" w14:textId="77777777" w:rsidR="005E094D" w:rsidRDefault="005E094D" w:rsidP="00662BE8"/>
    <w:p w14:paraId="76289639" w14:textId="77777777" w:rsidR="00662BE8" w:rsidRDefault="00662BE8" w:rsidP="00662BE8">
      <w:pPr>
        <w:pStyle w:val="Heading2"/>
        <w:ind w:right="118"/>
      </w:pPr>
      <w:r>
        <w:lastRenderedPageBreak/>
        <w:t>Part 2:</w:t>
      </w:r>
    </w:p>
    <w:p w14:paraId="49F291A3" w14:textId="77777777" w:rsidR="00662BE8" w:rsidRDefault="00662BE8" w:rsidP="00662BE8">
      <w:pPr>
        <w:pStyle w:val="Heading3"/>
        <w:ind w:right="118"/>
      </w:pPr>
      <w:r>
        <w:t xml:space="preserve">a) </w:t>
      </w:r>
      <w:r w:rsidRPr="003153C7">
        <w:t>User Personas</w:t>
      </w:r>
    </w:p>
    <w:p w14:paraId="2BDFE193" w14:textId="398A8343" w:rsidR="00AB1A77" w:rsidRDefault="00AB1A77" w:rsidP="00844C36">
      <w:pPr>
        <w:pStyle w:val="ListParagraph"/>
        <w:numPr>
          <w:ilvl w:val="0"/>
          <w:numId w:val="61"/>
        </w:numPr>
        <w:spacing w:after="0"/>
      </w:pPr>
      <w:r w:rsidRPr="005D7000">
        <w:rPr>
          <w:b/>
          <w:bCs/>
        </w:rPr>
        <w:t>Name</w:t>
      </w:r>
      <w:r>
        <w:t>:</w:t>
      </w:r>
      <w:r w:rsidR="009447BF">
        <w:t xml:space="preserve"> </w:t>
      </w:r>
      <w:r w:rsidR="00CC47AB">
        <w:t>Sarah Mitchell</w:t>
      </w:r>
    </w:p>
    <w:p w14:paraId="5D16698B" w14:textId="62FDB9CB" w:rsidR="009447BF" w:rsidRDefault="009447BF" w:rsidP="00562D88">
      <w:pPr>
        <w:spacing w:after="0"/>
        <w:ind w:firstLine="720"/>
      </w:pPr>
      <w:r w:rsidRPr="005D7000">
        <w:rPr>
          <w:b/>
          <w:bCs/>
        </w:rPr>
        <w:t>Age</w:t>
      </w:r>
      <w:r>
        <w:t xml:space="preserve">: </w:t>
      </w:r>
      <w:r w:rsidR="00CC47AB">
        <w:t>38</w:t>
      </w:r>
    </w:p>
    <w:p w14:paraId="24EBC0DE" w14:textId="269BFA0E" w:rsidR="009447BF" w:rsidRDefault="009447BF" w:rsidP="00562D88">
      <w:pPr>
        <w:spacing w:after="0"/>
        <w:ind w:firstLine="720"/>
      </w:pPr>
      <w:r w:rsidRPr="005D7000">
        <w:rPr>
          <w:b/>
          <w:bCs/>
        </w:rPr>
        <w:t>Location</w:t>
      </w:r>
      <w:r>
        <w:t>: Sydney, New South Wales</w:t>
      </w:r>
    </w:p>
    <w:p w14:paraId="63C6F9FF" w14:textId="0918776B" w:rsidR="0074656E" w:rsidRDefault="0074656E" w:rsidP="00562D88">
      <w:pPr>
        <w:spacing w:after="0"/>
        <w:ind w:firstLine="720"/>
      </w:pPr>
      <w:r w:rsidRPr="005D7000">
        <w:rPr>
          <w:b/>
          <w:bCs/>
        </w:rPr>
        <w:t>Education</w:t>
      </w:r>
      <w:r>
        <w:t xml:space="preserve">: </w:t>
      </w:r>
      <w:r w:rsidR="001752B9">
        <w:t>Bachelor’s degree in business</w:t>
      </w:r>
      <w:r w:rsidR="00445853">
        <w:t xml:space="preserve"> </w:t>
      </w:r>
    </w:p>
    <w:p w14:paraId="221624E7" w14:textId="4803F6E2" w:rsidR="00D16B93" w:rsidRDefault="00D16B93" w:rsidP="00562D88">
      <w:pPr>
        <w:spacing w:after="0"/>
        <w:ind w:firstLine="720"/>
      </w:pPr>
      <w:r w:rsidRPr="00D16B93">
        <w:rPr>
          <w:b/>
          <w:bCs/>
        </w:rPr>
        <w:t>Occupation</w:t>
      </w:r>
      <w:r>
        <w:t>:</w:t>
      </w:r>
      <w:r w:rsidR="009C51B6">
        <w:t xml:space="preserve"> Marketing Manager</w:t>
      </w:r>
    </w:p>
    <w:p w14:paraId="360CF617" w14:textId="77777777" w:rsidR="00481677" w:rsidRDefault="00481677" w:rsidP="00562D88">
      <w:pPr>
        <w:spacing w:after="0"/>
        <w:ind w:firstLine="720"/>
      </w:pPr>
    </w:p>
    <w:p w14:paraId="1D3359B7" w14:textId="3BD72783" w:rsidR="00445853" w:rsidRPr="00573A2E" w:rsidRDefault="00573A2E" w:rsidP="00562D88">
      <w:pPr>
        <w:spacing w:after="0"/>
        <w:ind w:firstLine="720"/>
        <w:rPr>
          <w:b/>
          <w:bCs/>
        </w:rPr>
      </w:pPr>
      <w:r w:rsidRPr="00573A2E">
        <w:rPr>
          <w:b/>
          <w:bCs/>
        </w:rPr>
        <w:t>Story</w:t>
      </w:r>
    </w:p>
    <w:p w14:paraId="237BEB62" w14:textId="77777777" w:rsidR="000C44E6" w:rsidRDefault="009C51B6" w:rsidP="000C44E6">
      <w:pPr>
        <w:spacing w:after="0"/>
        <w:ind w:left="720"/>
      </w:pPr>
      <w:r>
        <w:t xml:space="preserve">Sarah </w:t>
      </w:r>
      <w:r w:rsidR="00D90A4D">
        <w:t>works long hours in a corporate marketing role. She prefers healthy beverages</w:t>
      </w:r>
      <w:r w:rsidR="00491A35">
        <w:t xml:space="preserve"> and </w:t>
      </w:r>
      <w:proofErr w:type="gramStart"/>
      <w:r w:rsidR="00491A35">
        <w:t>enjoy</w:t>
      </w:r>
      <w:proofErr w:type="gramEnd"/>
      <w:r w:rsidR="00491A35">
        <w:t xml:space="preserve"> premium teas but rarely has time to visit speciality tea stores. She prefers ordering online and having products</w:t>
      </w:r>
      <w:r w:rsidR="000C44E6">
        <w:t xml:space="preserve"> delivered quickly to her apartment.</w:t>
      </w:r>
    </w:p>
    <w:p w14:paraId="5DA81AFA" w14:textId="384AAA81" w:rsidR="008223EB" w:rsidRPr="003713EF" w:rsidRDefault="003713EF" w:rsidP="000C44E6">
      <w:pPr>
        <w:spacing w:after="0"/>
        <w:ind w:left="720"/>
        <w:rPr>
          <w:b/>
          <w:bCs/>
        </w:rPr>
      </w:pPr>
      <w:r w:rsidRPr="003713EF">
        <w:rPr>
          <w:b/>
          <w:bCs/>
        </w:rPr>
        <w:t>Goals</w:t>
      </w:r>
    </w:p>
    <w:p w14:paraId="241AFAB7" w14:textId="6B708D2B" w:rsidR="009447BF" w:rsidRDefault="00F7659B" w:rsidP="003713EF">
      <w:pPr>
        <w:pStyle w:val="ListParagraph"/>
        <w:numPr>
          <w:ilvl w:val="0"/>
          <w:numId w:val="58"/>
        </w:numPr>
        <w:spacing w:after="0"/>
      </w:pPr>
      <w:r>
        <w:t xml:space="preserve">Quickly purchase </w:t>
      </w:r>
      <w:r w:rsidR="00C31950">
        <w:t xml:space="preserve">high-quality </w:t>
      </w:r>
      <w:r>
        <w:t xml:space="preserve">fresh tea leaves </w:t>
      </w:r>
      <w:r w:rsidR="000900A4">
        <w:t>that fit her busy lifestyle</w:t>
      </w:r>
    </w:p>
    <w:p w14:paraId="09B5E771" w14:textId="5F418B00" w:rsidR="00F7659B" w:rsidRDefault="00336E76" w:rsidP="003713EF">
      <w:pPr>
        <w:pStyle w:val="ListParagraph"/>
        <w:numPr>
          <w:ilvl w:val="0"/>
          <w:numId w:val="58"/>
        </w:numPr>
        <w:spacing w:after="0"/>
      </w:pPr>
      <w:r>
        <w:t>M</w:t>
      </w:r>
      <w:r w:rsidR="000900A4">
        <w:t>a</w:t>
      </w:r>
      <w:r>
        <w:t>intain a healthy routine with premium teas.</w:t>
      </w:r>
    </w:p>
    <w:p w14:paraId="03B48251" w14:textId="08206106" w:rsidR="00893266" w:rsidRDefault="00093321" w:rsidP="003713EF">
      <w:pPr>
        <w:pStyle w:val="ListParagraph"/>
        <w:numPr>
          <w:ilvl w:val="0"/>
          <w:numId w:val="58"/>
        </w:numPr>
        <w:spacing w:after="0"/>
      </w:pPr>
      <w:r>
        <w:t xml:space="preserve">Simple payment methods </w:t>
      </w:r>
    </w:p>
    <w:p w14:paraId="52756F21" w14:textId="77777777" w:rsidR="002C57E6" w:rsidRPr="009948BB" w:rsidRDefault="002C57E6" w:rsidP="002C57E6">
      <w:pPr>
        <w:spacing w:after="0"/>
        <w:ind w:firstLine="720"/>
        <w:rPr>
          <w:b/>
          <w:bCs/>
        </w:rPr>
      </w:pPr>
      <w:r w:rsidRPr="009948BB">
        <w:rPr>
          <w:b/>
          <w:bCs/>
        </w:rPr>
        <w:t xml:space="preserve">Needs </w:t>
      </w:r>
    </w:p>
    <w:p w14:paraId="7E3530A8" w14:textId="79F2A902" w:rsidR="002C57E6" w:rsidRDefault="00184B83" w:rsidP="002C57E6">
      <w:pPr>
        <w:pStyle w:val="ListParagraph"/>
        <w:numPr>
          <w:ilvl w:val="0"/>
          <w:numId w:val="60"/>
        </w:numPr>
      </w:pPr>
      <w:r>
        <w:t>Delivery tracking and notifications.</w:t>
      </w:r>
    </w:p>
    <w:p w14:paraId="4EEEB74E" w14:textId="5E880B1D" w:rsidR="002C57E6" w:rsidRDefault="002C57E6" w:rsidP="00194486">
      <w:pPr>
        <w:pStyle w:val="ListParagraph"/>
        <w:numPr>
          <w:ilvl w:val="0"/>
          <w:numId w:val="60"/>
        </w:numPr>
      </w:pPr>
      <w:r>
        <w:t>Fast checkout and secure payment options</w:t>
      </w:r>
    </w:p>
    <w:p w14:paraId="3082B179" w14:textId="55AA7B12" w:rsidR="002C57E6" w:rsidRPr="00E65058" w:rsidRDefault="008B0BB0" w:rsidP="002C57E6">
      <w:pPr>
        <w:spacing w:after="0"/>
        <w:ind w:left="720"/>
        <w:rPr>
          <w:b/>
          <w:bCs/>
        </w:rPr>
      </w:pPr>
      <w:r w:rsidRPr="00E65058">
        <w:rPr>
          <w:b/>
          <w:bCs/>
        </w:rPr>
        <w:t>Wants</w:t>
      </w:r>
    </w:p>
    <w:p w14:paraId="275A5A10" w14:textId="394B551B" w:rsidR="008B0BB0" w:rsidRDefault="006E2FC5" w:rsidP="008B0BB0">
      <w:pPr>
        <w:pStyle w:val="ListParagraph"/>
        <w:numPr>
          <w:ilvl w:val="0"/>
          <w:numId w:val="82"/>
        </w:numPr>
        <w:spacing w:after="0"/>
      </w:pPr>
      <w:r>
        <w:t xml:space="preserve">Recommendations for </w:t>
      </w:r>
      <w:r w:rsidR="00187233">
        <w:t>popular or trending teas.</w:t>
      </w:r>
    </w:p>
    <w:p w14:paraId="6DE17FF1" w14:textId="3E4671DC" w:rsidR="006E2FC5" w:rsidRDefault="008B1365" w:rsidP="008B0BB0">
      <w:pPr>
        <w:pStyle w:val="ListParagraph"/>
        <w:numPr>
          <w:ilvl w:val="0"/>
          <w:numId w:val="82"/>
        </w:numPr>
        <w:spacing w:after="0"/>
      </w:pPr>
      <w:r>
        <w:t>Premium and organic tea varieties.</w:t>
      </w:r>
    </w:p>
    <w:p w14:paraId="1C407B57" w14:textId="15BA3449" w:rsidR="00A76012" w:rsidRDefault="008B1365" w:rsidP="008B0BB0">
      <w:pPr>
        <w:pStyle w:val="ListParagraph"/>
        <w:numPr>
          <w:ilvl w:val="0"/>
          <w:numId w:val="82"/>
        </w:numPr>
        <w:spacing w:after="0"/>
      </w:pPr>
      <w:r>
        <w:t>L</w:t>
      </w:r>
      <w:r w:rsidR="000E64E5">
        <w:t>oyalt</w:t>
      </w:r>
      <w:r>
        <w:t>y rewards for frequent purchases</w:t>
      </w:r>
    </w:p>
    <w:p w14:paraId="7462FB35" w14:textId="18C9633A" w:rsidR="00E65058" w:rsidRDefault="00E65058" w:rsidP="00E65058">
      <w:pPr>
        <w:spacing w:after="0"/>
        <w:ind w:left="720"/>
        <w:rPr>
          <w:b/>
          <w:bCs/>
        </w:rPr>
      </w:pPr>
      <w:r w:rsidRPr="00E65058">
        <w:rPr>
          <w:b/>
          <w:bCs/>
        </w:rPr>
        <w:t>Fears</w:t>
      </w:r>
    </w:p>
    <w:p w14:paraId="21480C46" w14:textId="63448600" w:rsidR="00E65058" w:rsidRPr="002208D5" w:rsidRDefault="00713722" w:rsidP="00E65058">
      <w:pPr>
        <w:pStyle w:val="ListParagraph"/>
        <w:numPr>
          <w:ilvl w:val="0"/>
          <w:numId w:val="83"/>
        </w:numPr>
        <w:spacing w:after="0"/>
      </w:pPr>
      <w:r w:rsidRPr="002208D5">
        <w:t>Receiving low-quality or stale tea leaves</w:t>
      </w:r>
    </w:p>
    <w:p w14:paraId="64972990" w14:textId="200A50CB" w:rsidR="00713722" w:rsidRDefault="00713722" w:rsidP="00E65058">
      <w:pPr>
        <w:pStyle w:val="ListParagraph"/>
        <w:numPr>
          <w:ilvl w:val="0"/>
          <w:numId w:val="83"/>
        </w:numPr>
        <w:spacing w:after="0"/>
      </w:pPr>
      <w:r w:rsidRPr="002208D5">
        <w:t xml:space="preserve">Delayed deliveries </w:t>
      </w:r>
      <w:r w:rsidR="00691300">
        <w:t>that disrupt her schedule.</w:t>
      </w:r>
    </w:p>
    <w:p w14:paraId="59CBC923" w14:textId="132F4192" w:rsidR="002208D5" w:rsidRPr="002208D5" w:rsidRDefault="00BF2880" w:rsidP="00E65058">
      <w:pPr>
        <w:pStyle w:val="ListParagraph"/>
        <w:numPr>
          <w:ilvl w:val="0"/>
          <w:numId w:val="83"/>
        </w:numPr>
        <w:spacing w:after="0"/>
      </w:pPr>
      <w:r>
        <w:t>Complicated or slow mobile app interface</w:t>
      </w:r>
      <w:r w:rsidR="003228A4">
        <w:t>s.</w:t>
      </w:r>
    </w:p>
    <w:p w14:paraId="0B8797BE" w14:textId="519BCAA6" w:rsidR="008016E4" w:rsidRPr="008016E4" w:rsidRDefault="008016E4" w:rsidP="00BD43AD">
      <w:pPr>
        <w:spacing w:after="0"/>
        <w:ind w:firstLine="720"/>
        <w:rPr>
          <w:b/>
          <w:bCs/>
        </w:rPr>
      </w:pPr>
      <w:r w:rsidRPr="008016E4">
        <w:rPr>
          <w:b/>
          <w:bCs/>
        </w:rPr>
        <w:t>Pain Points</w:t>
      </w:r>
    </w:p>
    <w:p w14:paraId="377831AB" w14:textId="4F2C6D7E" w:rsidR="009447BF" w:rsidRDefault="00CA12A4" w:rsidP="00D85634">
      <w:pPr>
        <w:pStyle w:val="ListParagraph"/>
        <w:numPr>
          <w:ilvl w:val="0"/>
          <w:numId w:val="69"/>
        </w:numPr>
        <w:spacing w:after="0"/>
      </w:pPr>
      <w:r>
        <w:t>Limited time to shop in-store</w:t>
      </w:r>
    </w:p>
    <w:p w14:paraId="7745FFFE" w14:textId="7EA9637D" w:rsidR="00CA12A4" w:rsidRDefault="003228A4" w:rsidP="008016E4">
      <w:pPr>
        <w:pStyle w:val="ListParagraph"/>
        <w:numPr>
          <w:ilvl w:val="0"/>
          <w:numId w:val="59"/>
        </w:numPr>
        <w:spacing w:after="0"/>
      </w:pPr>
      <w:r>
        <w:t>Too many steps in the ordering process.</w:t>
      </w:r>
    </w:p>
    <w:p w14:paraId="585B17C9" w14:textId="0F89E12C" w:rsidR="005729CA" w:rsidRDefault="003228A4" w:rsidP="005729CA">
      <w:pPr>
        <w:pStyle w:val="ListParagraph"/>
        <w:numPr>
          <w:ilvl w:val="0"/>
          <w:numId w:val="59"/>
        </w:numPr>
        <w:spacing w:after="0"/>
      </w:pPr>
      <w:r>
        <w:t>Lack of tr</w:t>
      </w:r>
      <w:r w:rsidR="00FF2249">
        <w:t>ansparency in delivery times.</w:t>
      </w:r>
    </w:p>
    <w:p w14:paraId="7237FDD0" w14:textId="77777777" w:rsidR="002C57E6" w:rsidRDefault="002C57E6" w:rsidP="002C57E6">
      <w:pPr>
        <w:pStyle w:val="ListParagraph"/>
        <w:ind w:left="1080"/>
      </w:pPr>
    </w:p>
    <w:p w14:paraId="5D7E528C" w14:textId="5DF77243" w:rsidR="00D6341A" w:rsidRDefault="00D6341A" w:rsidP="00D6341A">
      <w:pPr>
        <w:pStyle w:val="ListParagraph"/>
        <w:numPr>
          <w:ilvl w:val="0"/>
          <w:numId w:val="61"/>
        </w:numPr>
      </w:pPr>
      <w:r w:rsidRPr="005D7000">
        <w:rPr>
          <w:b/>
          <w:bCs/>
        </w:rPr>
        <w:t>Name</w:t>
      </w:r>
      <w:r>
        <w:t xml:space="preserve">: </w:t>
      </w:r>
      <w:r w:rsidR="005B1578">
        <w:t>Margaret Wilson</w:t>
      </w:r>
    </w:p>
    <w:p w14:paraId="17BE2751" w14:textId="63D5D509" w:rsidR="005F232C" w:rsidRDefault="005F232C" w:rsidP="005F232C">
      <w:pPr>
        <w:pStyle w:val="ListParagraph"/>
        <w:ind w:left="720"/>
      </w:pPr>
      <w:r w:rsidRPr="005D7000">
        <w:rPr>
          <w:b/>
          <w:bCs/>
        </w:rPr>
        <w:t>Age</w:t>
      </w:r>
      <w:r>
        <w:t xml:space="preserve">: </w:t>
      </w:r>
      <w:r w:rsidR="001752B9">
        <w:t>6</w:t>
      </w:r>
      <w:r w:rsidR="00A376AD">
        <w:t>7</w:t>
      </w:r>
    </w:p>
    <w:p w14:paraId="396E215A" w14:textId="77777777" w:rsidR="008F67D1" w:rsidRDefault="005F232C" w:rsidP="008F67D1">
      <w:pPr>
        <w:pStyle w:val="ListParagraph"/>
        <w:ind w:left="720"/>
      </w:pPr>
      <w:r w:rsidRPr="005D7000">
        <w:rPr>
          <w:b/>
          <w:bCs/>
        </w:rPr>
        <w:t>Location</w:t>
      </w:r>
      <w:r>
        <w:t xml:space="preserve">: </w:t>
      </w:r>
      <w:r w:rsidR="00A376AD">
        <w:t>Perth</w:t>
      </w:r>
      <w:r w:rsidR="0037040B">
        <w:t xml:space="preserve">, </w:t>
      </w:r>
      <w:r w:rsidR="00A376AD">
        <w:t>Western Australia</w:t>
      </w:r>
    </w:p>
    <w:p w14:paraId="079E5F09" w14:textId="42A66E2F" w:rsidR="005F232C" w:rsidRDefault="008F67D1" w:rsidP="005D0752">
      <w:pPr>
        <w:pStyle w:val="ListParagraph"/>
        <w:ind w:left="720"/>
      </w:pPr>
      <w:r w:rsidRPr="005D7000">
        <w:rPr>
          <w:b/>
          <w:bCs/>
        </w:rPr>
        <w:t>Education</w:t>
      </w:r>
      <w:r>
        <w:t>: D</w:t>
      </w:r>
      <w:r w:rsidR="005D0752">
        <w:t>egree in Nursing</w:t>
      </w:r>
    </w:p>
    <w:p w14:paraId="673E2E2E" w14:textId="29013AEF" w:rsidR="008F67D1" w:rsidRDefault="008F67D1" w:rsidP="005F232C">
      <w:pPr>
        <w:pStyle w:val="ListParagraph"/>
        <w:ind w:left="720"/>
      </w:pPr>
      <w:r>
        <w:rPr>
          <w:b/>
          <w:bCs/>
        </w:rPr>
        <w:t>Occupation</w:t>
      </w:r>
      <w:r w:rsidRPr="008F67D1">
        <w:t>:</w:t>
      </w:r>
      <w:r>
        <w:t xml:space="preserve"> Retired Nurse</w:t>
      </w:r>
    </w:p>
    <w:p w14:paraId="13E9C42E" w14:textId="77777777" w:rsidR="005D0752" w:rsidRDefault="005D0752" w:rsidP="005F232C">
      <w:pPr>
        <w:pStyle w:val="ListParagraph"/>
        <w:ind w:left="720"/>
      </w:pPr>
    </w:p>
    <w:p w14:paraId="7F7EC26B" w14:textId="2F2D6CEE" w:rsidR="00D16E29" w:rsidRDefault="00D16E29" w:rsidP="005F232C">
      <w:pPr>
        <w:pStyle w:val="ListParagraph"/>
        <w:ind w:left="720"/>
        <w:rPr>
          <w:b/>
          <w:bCs/>
        </w:rPr>
      </w:pPr>
      <w:r w:rsidRPr="00D16E29">
        <w:rPr>
          <w:b/>
          <w:bCs/>
        </w:rPr>
        <w:t>Story</w:t>
      </w:r>
    </w:p>
    <w:p w14:paraId="550F8EA8" w14:textId="4AA322E1" w:rsidR="00D16E29" w:rsidRDefault="0062244E" w:rsidP="005F232C">
      <w:pPr>
        <w:pStyle w:val="ListParagraph"/>
        <w:ind w:left="720"/>
      </w:pPr>
      <w:r>
        <w:t>Ma</w:t>
      </w:r>
      <w:r w:rsidR="00D56743">
        <w:t>r</w:t>
      </w:r>
      <w:r>
        <w:t>garet</w:t>
      </w:r>
      <w:r w:rsidR="00D56743">
        <w:t xml:space="preserve"> Wilson is a 67-year</w:t>
      </w:r>
      <w:r w:rsidR="005B1578">
        <w:t>-</w:t>
      </w:r>
      <w:r w:rsidR="00D56743">
        <w:t xml:space="preserve">old retired nurse living in Western Australia who enjoys a quiet </w:t>
      </w:r>
      <w:r w:rsidR="007775D2">
        <w:t>lifestyle</w:t>
      </w:r>
      <w:r w:rsidR="00D56743">
        <w:t xml:space="preserve"> after decades of caring </w:t>
      </w:r>
      <w:r w:rsidR="007775D2">
        <w:t>for patients. She spends her time gardening, walking along the coast and re</w:t>
      </w:r>
      <w:r w:rsidR="00274AE5">
        <w:t>laxing with a cup of tea. To make life easier, Margaret often uses simple mobile apps to order groceries and specialty tea delivered to her home.</w:t>
      </w:r>
    </w:p>
    <w:p w14:paraId="7CA1C977" w14:textId="45AD54E9" w:rsidR="00662BE8" w:rsidRDefault="001C3519" w:rsidP="001C3519">
      <w:pPr>
        <w:pStyle w:val="ListParagraph"/>
        <w:ind w:left="720"/>
        <w:rPr>
          <w:b/>
          <w:bCs/>
        </w:rPr>
      </w:pPr>
      <w:r w:rsidRPr="001C3519">
        <w:rPr>
          <w:b/>
          <w:bCs/>
        </w:rPr>
        <w:t>Goals</w:t>
      </w:r>
    </w:p>
    <w:p w14:paraId="6C16BE6C" w14:textId="1703CAF9" w:rsidR="001C3519" w:rsidRDefault="00ED65E5" w:rsidP="00BD43AD">
      <w:pPr>
        <w:pStyle w:val="ListParagraph"/>
        <w:numPr>
          <w:ilvl w:val="0"/>
          <w:numId w:val="70"/>
        </w:numPr>
      </w:pPr>
      <w:r>
        <w:t>Conveniently</w:t>
      </w:r>
      <w:r w:rsidR="00396806">
        <w:t xml:space="preserve"> purchase fresh tea</w:t>
      </w:r>
      <w:r>
        <w:t xml:space="preserve"> leaves without travelling to specialty shops</w:t>
      </w:r>
    </w:p>
    <w:p w14:paraId="7D956002" w14:textId="7D590E9D" w:rsidR="001C3519" w:rsidRDefault="00ED65E5" w:rsidP="006478E2">
      <w:pPr>
        <w:pStyle w:val="ListParagraph"/>
        <w:numPr>
          <w:ilvl w:val="0"/>
          <w:numId w:val="70"/>
        </w:numPr>
      </w:pPr>
      <w:r>
        <w:t>Maintain her daily tea-drinking routine</w:t>
      </w:r>
      <w:r w:rsidR="00A426BE">
        <w:t>.</w:t>
      </w:r>
    </w:p>
    <w:p w14:paraId="67F4E329" w14:textId="29E74000" w:rsidR="007F6083" w:rsidRDefault="007F6083" w:rsidP="0023680B">
      <w:pPr>
        <w:pStyle w:val="ListParagraph"/>
        <w:numPr>
          <w:ilvl w:val="0"/>
          <w:numId w:val="70"/>
        </w:numPr>
        <w:spacing w:after="0"/>
      </w:pPr>
      <w:r>
        <w:t>Access affordable pricing for larger orders.</w:t>
      </w:r>
    </w:p>
    <w:p w14:paraId="0D5289E7" w14:textId="77777777" w:rsidR="00331ECD" w:rsidRDefault="00331ECD" w:rsidP="00331ECD">
      <w:pPr>
        <w:spacing w:after="0"/>
      </w:pPr>
    </w:p>
    <w:p w14:paraId="7FAF9E97" w14:textId="77777777" w:rsidR="00A426BE" w:rsidRDefault="00A426BE" w:rsidP="00A426BE">
      <w:pPr>
        <w:spacing w:after="0"/>
      </w:pPr>
    </w:p>
    <w:p w14:paraId="2397DD70" w14:textId="77777777" w:rsidR="00A426BE" w:rsidRDefault="00A426BE" w:rsidP="00A426BE">
      <w:pPr>
        <w:spacing w:after="0"/>
      </w:pPr>
    </w:p>
    <w:p w14:paraId="5F21C1D7" w14:textId="11126E03" w:rsidR="00900272" w:rsidRDefault="00900272" w:rsidP="0023680B">
      <w:pPr>
        <w:spacing w:after="0"/>
        <w:ind w:left="720"/>
        <w:rPr>
          <w:b/>
          <w:bCs/>
        </w:rPr>
      </w:pPr>
      <w:r w:rsidRPr="00852CD1">
        <w:rPr>
          <w:b/>
          <w:bCs/>
        </w:rPr>
        <w:lastRenderedPageBreak/>
        <w:t xml:space="preserve">Needs </w:t>
      </w:r>
    </w:p>
    <w:p w14:paraId="2D1645E0" w14:textId="3EB015C9" w:rsidR="00900272" w:rsidRPr="00EB1847" w:rsidRDefault="00A426BE" w:rsidP="0023680B">
      <w:pPr>
        <w:pStyle w:val="ListParagraph"/>
        <w:numPr>
          <w:ilvl w:val="0"/>
          <w:numId w:val="73"/>
        </w:numPr>
        <w:spacing w:after="0"/>
      </w:pPr>
      <w:r>
        <w:t>Simple and easy</w:t>
      </w:r>
      <w:r w:rsidR="008F0EF8">
        <w:t xml:space="preserve"> </w:t>
      </w:r>
      <w:r>
        <w:t>to</w:t>
      </w:r>
      <w:r w:rsidR="008F0EF8">
        <w:t xml:space="preserve"> </w:t>
      </w:r>
      <w:r>
        <w:t>navigate app interface.</w:t>
      </w:r>
    </w:p>
    <w:p w14:paraId="4A836403" w14:textId="1B555248" w:rsidR="00900272" w:rsidRDefault="00900272" w:rsidP="0023680B">
      <w:pPr>
        <w:pStyle w:val="ListParagraph"/>
        <w:numPr>
          <w:ilvl w:val="0"/>
          <w:numId w:val="73"/>
        </w:numPr>
        <w:spacing w:after="0"/>
      </w:pPr>
      <w:r w:rsidRPr="00EB1847">
        <w:t xml:space="preserve">Clear product descriptions and </w:t>
      </w:r>
      <w:r w:rsidR="008F0EF8">
        <w:t>large</w:t>
      </w:r>
      <w:r w:rsidR="004F6E0D">
        <w:t>,</w:t>
      </w:r>
      <w:r w:rsidR="008F0EF8">
        <w:t xml:space="preserve"> readable text</w:t>
      </w:r>
    </w:p>
    <w:p w14:paraId="4D9CA181" w14:textId="5C6B4C27" w:rsidR="00475560" w:rsidRDefault="004F6E0D" w:rsidP="0023680B">
      <w:pPr>
        <w:pStyle w:val="ListParagraph"/>
        <w:numPr>
          <w:ilvl w:val="0"/>
          <w:numId w:val="73"/>
        </w:numPr>
        <w:spacing w:after="0"/>
      </w:pPr>
      <w:r>
        <w:t>Reliable delivery service.</w:t>
      </w:r>
    </w:p>
    <w:p w14:paraId="05CF26E4" w14:textId="3B9E3748" w:rsidR="00164164" w:rsidRPr="005E50F1" w:rsidRDefault="00164164" w:rsidP="0023680B">
      <w:pPr>
        <w:spacing w:after="0"/>
        <w:ind w:left="720"/>
        <w:rPr>
          <w:b/>
          <w:bCs/>
        </w:rPr>
      </w:pPr>
      <w:r w:rsidRPr="005E50F1">
        <w:rPr>
          <w:b/>
          <w:bCs/>
        </w:rPr>
        <w:t>Wants</w:t>
      </w:r>
    </w:p>
    <w:p w14:paraId="1BAA0FFE" w14:textId="408B6CA0" w:rsidR="00164164" w:rsidRDefault="00FB6054" w:rsidP="0023680B">
      <w:pPr>
        <w:pStyle w:val="ListParagraph"/>
        <w:numPr>
          <w:ilvl w:val="0"/>
          <w:numId w:val="84"/>
        </w:numPr>
        <w:spacing w:after="0"/>
      </w:pPr>
      <w:r>
        <w:t>Traditional tea vari</w:t>
      </w:r>
      <w:r w:rsidR="00777A64">
        <w:t>e</w:t>
      </w:r>
      <w:r>
        <w:t>ties</w:t>
      </w:r>
      <w:r w:rsidR="00777A64">
        <w:t xml:space="preserve"> she is familiar with.</w:t>
      </w:r>
    </w:p>
    <w:p w14:paraId="44D3F8F9" w14:textId="774FBADF" w:rsidR="00225A26" w:rsidRDefault="00225A26" w:rsidP="0023680B">
      <w:pPr>
        <w:pStyle w:val="ListParagraph"/>
        <w:numPr>
          <w:ilvl w:val="0"/>
          <w:numId w:val="84"/>
        </w:numPr>
        <w:spacing w:after="0"/>
      </w:pPr>
      <w:r>
        <w:t xml:space="preserve">Ability to </w:t>
      </w:r>
      <w:r w:rsidR="00777A64">
        <w:t>place orders easily without complicated steps.</w:t>
      </w:r>
    </w:p>
    <w:p w14:paraId="6CB29959" w14:textId="74BC3279" w:rsidR="00A231D4" w:rsidRDefault="00A231D4" w:rsidP="0023680B">
      <w:pPr>
        <w:pStyle w:val="ListParagraph"/>
        <w:numPr>
          <w:ilvl w:val="0"/>
          <w:numId w:val="84"/>
        </w:numPr>
        <w:spacing w:after="0"/>
      </w:pPr>
      <w:r>
        <w:t xml:space="preserve">Customer </w:t>
      </w:r>
      <w:r w:rsidR="00777A64">
        <w:t>support or assistance when needed</w:t>
      </w:r>
      <w:r w:rsidR="00685480">
        <w:t>.</w:t>
      </w:r>
    </w:p>
    <w:p w14:paraId="537F5F31" w14:textId="16CC47F9" w:rsidR="00A231D4" w:rsidRPr="005E50F1" w:rsidRDefault="00A231D4" w:rsidP="0023680B">
      <w:pPr>
        <w:pStyle w:val="ListParagraph"/>
        <w:spacing w:after="0"/>
        <w:ind w:left="720"/>
        <w:rPr>
          <w:b/>
          <w:bCs/>
        </w:rPr>
      </w:pPr>
      <w:r w:rsidRPr="005E50F1">
        <w:rPr>
          <w:b/>
          <w:bCs/>
        </w:rPr>
        <w:t>Fears</w:t>
      </w:r>
    </w:p>
    <w:p w14:paraId="08F3F4AB" w14:textId="73E93225" w:rsidR="009A6AC2" w:rsidRDefault="00685480" w:rsidP="0023680B">
      <w:pPr>
        <w:pStyle w:val="ListParagraph"/>
        <w:numPr>
          <w:ilvl w:val="0"/>
          <w:numId w:val="84"/>
        </w:numPr>
        <w:spacing w:after="0"/>
      </w:pPr>
      <w:r>
        <w:t>Difficulty understanding how to use the app.</w:t>
      </w:r>
    </w:p>
    <w:p w14:paraId="6BD176F3" w14:textId="030F1019" w:rsidR="009A6AC2" w:rsidRDefault="00685480" w:rsidP="0023680B">
      <w:pPr>
        <w:pStyle w:val="ListParagraph"/>
        <w:numPr>
          <w:ilvl w:val="0"/>
          <w:numId w:val="84"/>
        </w:numPr>
        <w:spacing w:after="0"/>
      </w:pPr>
      <w:r>
        <w:t>Making mistakes while placing orders.</w:t>
      </w:r>
    </w:p>
    <w:p w14:paraId="40CD2216" w14:textId="190F8286" w:rsidR="00EE3D29" w:rsidRPr="001145D9" w:rsidRDefault="00685480" w:rsidP="0023680B">
      <w:pPr>
        <w:pStyle w:val="ListParagraph"/>
        <w:numPr>
          <w:ilvl w:val="0"/>
          <w:numId w:val="84"/>
        </w:numPr>
        <w:spacing w:after="0"/>
      </w:pPr>
      <w:r>
        <w:t>Online payment security concerns.</w:t>
      </w:r>
    </w:p>
    <w:p w14:paraId="18E5605B" w14:textId="0392C9FB" w:rsidR="006478E2" w:rsidRDefault="007F6083" w:rsidP="0023680B">
      <w:pPr>
        <w:pStyle w:val="ListParagraph"/>
        <w:spacing w:after="0"/>
        <w:ind w:left="720"/>
        <w:rPr>
          <w:b/>
          <w:bCs/>
        </w:rPr>
      </w:pPr>
      <w:r w:rsidRPr="00475560">
        <w:rPr>
          <w:b/>
          <w:bCs/>
        </w:rPr>
        <w:t>Pain Points</w:t>
      </w:r>
    </w:p>
    <w:p w14:paraId="194AF68D" w14:textId="03D94516" w:rsidR="006478E2" w:rsidRDefault="000C31A4" w:rsidP="0023680B">
      <w:pPr>
        <w:pStyle w:val="ListParagraph"/>
        <w:numPr>
          <w:ilvl w:val="0"/>
          <w:numId w:val="72"/>
        </w:numPr>
        <w:spacing w:after="0"/>
      </w:pPr>
      <w:r>
        <w:t>Limited access to specialty tea shops nearby</w:t>
      </w:r>
      <w:r w:rsidR="002E05C1">
        <w:t>.</w:t>
      </w:r>
    </w:p>
    <w:p w14:paraId="00D89391" w14:textId="6BBB19CA" w:rsidR="00AC228A" w:rsidRDefault="000C31A4" w:rsidP="0023680B">
      <w:pPr>
        <w:pStyle w:val="ListParagraph"/>
        <w:numPr>
          <w:ilvl w:val="0"/>
          <w:numId w:val="72"/>
        </w:numPr>
        <w:spacing w:after="0"/>
      </w:pPr>
      <w:r>
        <w:t>Small text and complex app designs</w:t>
      </w:r>
      <w:r w:rsidR="002E05C1">
        <w:t>.</w:t>
      </w:r>
    </w:p>
    <w:p w14:paraId="6F833D36" w14:textId="0243525B" w:rsidR="00DA16A9" w:rsidRDefault="002E05C1" w:rsidP="0023680B">
      <w:pPr>
        <w:pStyle w:val="ListParagraph"/>
        <w:numPr>
          <w:ilvl w:val="0"/>
          <w:numId w:val="72"/>
        </w:numPr>
        <w:spacing w:after="0"/>
      </w:pPr>
      <w:r>
        <w:t>Confusion during checkout processes.</w:t>
      </w:r>
    </w:p>
    <w:p w14:paraId="668C297C" w14:textId="77777777" w:rsidR="0023680B" w:rsidRDefault="0023680B" w:rsidP="0023680B">
      <w:pPr>
        <w:pStyle w:val="ListParagraph"/>
        <w:spacing w:after="0"/>
        <w:ind w:left="1080"/>
      </w:pPr>
    </w:p>
    <w:p w14:paraId="1203D5A2" w14:textId="164FCC60" w:rsidR="00720426" w:rsidRDefault="005F58E0" w:rsidP="00720426">
      <w:pPr>
        <w:pStyle w:val="ListParagraph"/>
        <w:numPr>
          <w:ilvl w:val="0"/>
          <w:numId w:val="61"/>
        </w:numPr>
      </w:pPr>
      <w:r w:rsidRPr="005D7000">
        <w:rPr>
          <w:b/>
          <w:bCs/>
        </w:rPr>
        <w:t>Name</w:t>
      </w:r>
      <w:r>
        <w:t>: Liam</w:t>
      </w:r>
      <w:r w:rsidR="00C553E6">
        <w:t xml:space="preserve"> ‘O Connor</w:t>
      </w:r>
    </w:p>
    <w:p w14:paraId="5AC9498E" w14:textId="4DC2132E" w:rsidR="005F58E0" w:rsidRDefault="005F58E0" w:rsidP="005F58E0">
      <w:pPr>
        <w:pStyle w:val="ListParagraph"/>
        <w:ind w:left="720"/>
      </w:pPr>
      <w:r w:rsidRPr="005D7000">
        <w:rPr>
          <w:b/>
          <w:bCs/>
        </w:rPr>
        <w:t>Age</w:t>
      </w:r>
      <w:r>
        <w:t>: 21</w:t>
      </w:r>
    </w:p>
    <w:p w14:paraId="7359B5D2" w14:textId="2EB41623" w:rsidR="005F58E0" w:rsidRDefault="005F58E0" w:rsidP="005F58E0">
      <w:pPr>
        <w:pStyle w:val="ListParagraph"/>
        <w:ind w:left="720"/>
      </w:pPr>
      <w:r w:rsidRPr="005D7000">
        <w:rPr>
          <w:b/>
          <w:bCs/>
        </w:rPr>
        <w:t>Location</w:t>
      </w:r>
      <w:r>
        <w:t>: Brisbane, Quee</w:t>
      </w:r>
      <w:r w:rsidR="00814C81">
        <w:t>nsland</w:t>
      </w:r>
    </w:p>
    <w:p w14:paraId="5BCD9A51" w14:textId="1B805273" w:rsidR="00814C81" w:rsidRDefault="00814C81" w:rsidP="005F58E0">
      <w:pPr>
        <w:pStyle w:val="ListParagraph"/>
        <w:ind w:left="720"/>
      </w:pPr>
      <w:r w:rsidRPr="005D7000">
        <w:rPr>
          <w:b/>
          <w:bCs/>
        </w:rPr>
        <w:t>Education</w:t>
      </w:r>
      <w:r>
        <w:t xml:space="preserve">: </w:t>
      </w:r>
      <w:r w:rsidR="00110C5C">
        <w:t>Undergraduate student</w:t>
      </w:r>
    </w:p>
    <w:p w14:paraId="1E3E786D" w14:textId="2C12F054" w:rsidR="00C553E6" w:rsidRDefault="00932028" w:rsidP="005F58E0">
      <w:pPr>
        <w:pStyle w:val="ListParagraph"/>
        <w:ind w:left="720"/>
      </w:pPr>
      <w:r>
        <w:rPr>
          <w:b/>
          <w:bCs/>
        </w:rPr>
        <w:t>Occupation</w:t>
      </w:r>
      <w:r w:rsidRPr="00932028">
        <w:t>:</w:t>
      </w:r>
      <w:r>
        <w:t xml:space="preserve"> Student</w:t>
      </w:r>
    </w:p>
    <w:p w14:paraId="608ACEC8" w14:textId="77777777" w:rsidR="00932028" w:rsidRDefault="00932028" w:rsidP="005F58E0">
      <w:pPr>
        <w:pStyle w:val="ListParagraph"/>
        <w:ind w:left="720"/>
      </w:pPr>
    </w:p>
    <w:p w14:paraId="69393E98" w14:textId="3F4EF664" w:rsidR="00110C5C" w:rsidRPr="009C7438" w:rsidRDefault="00110C5C" w:rsidP="005F58E0">
      <w:pPr>
        <w:pStyle w:val="ListParagraph"/>
        <w:ind w:left="720"/>
        <w:rPr>
          <w:b/>
          <w:bCs/>
        </w:rPr>
      </w:pPr>
      <w:r w:rsidRPr="009C7438">
        <w:rPr>
          <w:b/>
          <w:bCs/>
        </w:rPr>
        <w:t>Story</w:t>
      </w:r>
    </w:p>
    <w:p w14:paraId="205ED985" w14:textId="7F6665F4" w:rsidR="00110C5C" w:rsidRDefault="00DE3863" w:rsidP="005F58E0">
      <w:pPr>
        <w:pStyle w:val="ListParagraph"/>
        <w:ind w:left="720"/>
      </w:pPr>
      <w:r>
        <w:t>Liam is a university student who enjoys drinking tea while</w:t>
      </w:r>
      <w:r w:rsidR="00185837">
        <w:t xml:space="preserve"> studying or gaming late at night. He prefers quick online purchases through mobile apps and is attracted to modern brands and unique flavours.</w:t>
      </w:r>
    </w:p>
    <w:p w14:paraId="22325D06" w14:textId="15546021" w:rsidR="00185837" w:rsidRPr="009C7438" w:rsidRDefault="00185837" w:rsidP="00A92733">
      <w:pPr>
        <w:pStyle w:val="ListParagraph"/>
        <w:spacing w:after="0"/>
        <w:ind w:left="720"/>
        <w:rPr>
          <w:b/>
          <w:bCs/>
        </w:rPr>
      </w:pPr>
      <w:r w:rsidRPr="009C7438">
        <w:rPr>
          <w:b/>
          <w:bCs/>
        </w:rPr>
        <w:t>Goal</w:t>
      </w:r>
    </w:p>
    <w:p w14:paraId="3844C1FE" w14:textId="7EB3EFD7" w:rsidR="00185837" w:rsidRDefault="00EF0EAD" w:rsidP="00A92733">
      <w:pPr>
        <w:pStyle w:val="ListParagraph"/>
        <w:numPr>
          <w:ilvl w:val="0"/>
          <w:numId w:val="75"/>
        </w:numPr>
        <w:spacing w:after="0"/>
      </w:pPr>
      <w:r>
        <w:t>Orders affordable tea quickly from his phone</w:t>
      </w:r>
      <w:r w:rsidR="00145480">
        <w:t xml:space="preserve"> for daily consumption</w:t>
      </w:r>
    </w:p>
    <w:p w14:paraId="3C83A534" w14:textId="7F4ADC37" w:rsidR="00EF0EAD" w:rsidRDefault="00EF0EAD" w:rsidP="00A92733">
      <w:pPr>
        <w:pStyle w:val="ListParagraph"/>
        <w:numPr>
          <w:ilvl w:val="0"/>
          <w:numId w:val="75"/>
        </w:numPr>
        <w:spacing w:after="0"/>
      </w:pPr>
      <w:r>
        <w:t xml:space="preserve">Try new flavours </w:t>
      </w:r>
      <w:r w:rsidR="00CB5B86">
        <w:t>and trendy tea blends</w:t>
      </w:r>
    </w:p>
    <w:p w14:paraId="723AE9F1" w14:textId="1AA43CD0" w:rsidR="00CB5B86" w:rsidRDefault="00CB5B86" w:rsidP="00A92733">
      <w:pPr>
        <w:pStyle w:val="ListParagraph"/>
        <w:numPr>
          <w:ilvl w:val="0"/>
          <w:numId w:val="75"/>
        </w:numPr>
        <w:spacing w:after="0"/>
      </w:pPr>
      <w:r>
        <w:t>Get student-friendly deals and promotions</w:t>
      </w:r>
    </w:p>
    <w:p w14:paraId="6ECADE5C" w14:textId="39C9ACD4" w:rsidR="001E1E1E" w:rsidRPr="00A92733" w:rsidRDefault="001E1E1E" w:rsidP="00A92733">
      <w:pPr>
        <w:spacing w:after="0"/>
        <w:ind w:left="720"/>
        <w:rPr>
          <w:b/>
          <w:bCs/>
        </w:rPr>
      </w:pPr>
      <w:r w:rsidRPr="00A92733">
        <w:rPr>
          <w:b/>
          <w:bCs/>
        </w:rPr>
        <w:t>Needs</w:t>
      </w:r>
    </w:p>
    <w:p w14:paraId="68FAACC7" w14:textId="279E4FB6" w:rsidR="00980FFF" w:rsidRDefault="00980FFF" w:rsidP="00A92733">
      <w:pPr>
        <w:pStyle w:val="ListParagraph"/>
        <w:numPr>
          <w:ilvl w:val="0"/>
          <w:numId w:val="85"/>
        </w:numPr>
        <w:spacing w:after="0"/>
      </w:pPr>
      <w:r>
        <w:t xml:space="preserve">Fast and simple mobile </w:t>
      </w:r>
      <w:r w:rsidR="003615B5">
        <w:t>ordering</w:t>
      </w:r>
      <w:r>
        <w:t xml:space="preserve"> process</w:t>
      </w:r>
    </w:p>
    <w:p w14:paraId="5976B8C1" w14:textId="557CDF90" w:rsidR="003615B5" w:rsidRDefault="003615B5" w:rsidP="00A92733">
      <w:pPr>
        <w:pStyle w:val="ListParagraph"/>
        <w:numPr>
          <w:ilvl w:val="0"/>
          <w:numId w:val="85"/>
        </w:numPr>
        <w:spacing w:after="0"/>
      </w:pPr>
      <w:r>
        <w:t xml:space="preserve">Affordable prices with </w:t>
      </w:r>
      <w:r w:rsidR="007D70ED">
        <w:t>student</w:t>
      </w:r>
      <w:r>
        <w:t xml:space="preserve"> discounts</w:t>
      </w:r>
    </w:p>
    <w:p w14:paraId="38FE8A96" w14:textId="0AD1060F" w:rsidR="007D70ED" w:rsidRDefault="003615B5" w:rsidP="00A92733">
      <w:pPr>
        <w:pStyle w:val="ListParagraph"/>
        <w:numPr>
          <w:ilvl w:val="0"/>
          <w:numId w:val="85"/>
        </w:numPr>
        <w:spacing w:after="0"/>
      </w:pPr>
      <w:r>
        <w:t>Multiple di</w:t>
      </w:r>
      <w:r w:rsidR="007D70ED">
        <w:t>gital payment options</w:t>
      </w:r>
    </w:p>
    <w:p w14:paraId="6FA32673" w14:textId="6554FB77" w:rsidR="00BE4E6F" w:rsidRPr="00A92733" w:rsidRDefault="00BE4E6F" w:rsidP="00A92733">
      <w:pPr>
        <w:pStyle w:val="ListParagraph"/>
        <w:spacing w:after="0"/>
        <w:ind w:left="720"/>
        <w:rPr>
          <w:b/>
          <w:bCs/>
        </w:rPr>
      </w:pPr>
      <w:r w:rsidRPr="00A92733">
        <w:rPr>
          <w:b/>
          <w:bCs/>
        </w:rPr>
        <w:t>Wants</w:t>
      </w:r>
    </w:p>
    <w:p w14:paraId="159EA58F" w14:textId="668E28EF" w:rsidR="00BE4E6F" w:rsidRDefault="00C9269A" w:rsidP="00A92733">
      <w:pPr>
        <w:pStyle w:val="ListParagraph"/>
        <w:numPr>
          <w:ilvl w:val="0"/>
          <w:numId w:val="85"/>
        </w:numPr>
        <w:spacing w:after="0"/>
      </w:pPr>
      <w:r>
        <w:t>Discount</w:t>
      </w:r>
      <w:r w:rsidR="006A68F9">
        <w:t>s, student deals, and Promotions.</w:t>
      </w:r>
    </w:p>
    <w:p w14:paraId="16C2B787" w14:textId="6E2ADD62" w:rsidR="008B23B2" w:rsidRDefault="00C9269A" w:rsidP="00A92733">
      <w:pPr>
        <w:pStyle w:val="ListParagraph"/>
        <w:numPr>
          <w:ilvl w:val="0"/>
          <w:numId w:val="85"/>
        </w:numPr>
        <w:spacing w:after="0"/>
      </w:pPr>
      <w:r>
        <w:t>Recommendations for popular or trending teas</w:t>
      </w:r>
    </w:p>
    <w:p w14:paraId="55560D15" w14:textId="1521D30B" w:rsidR="008B23B2" w:rsidRDefault="00690899" w:rsidP="00A92733">
      <w:pPr>
        <w:pStyle w:val="ListParagraph"/>
        <w:numPr>
          <w:ilvl w:val="0"/>
          <w:numId w:val="85"/>
        </w:numPr>
        <w:spacing w:after="0"/>
      </w:pPr>
      <w:r>
        <w:t>Quick</w:t>
      </w:r>
      <w:r w:rsidR="0064578E">
        <w:t xml:space="preserve"> delivery</w:t>
      </w:r>
      <w:r>
        <w:t xml:space="preserve"> to student accommodation</w:t>
      </w:r>
    </w:p>
    <w:p w14:paraId="0DC0B4A7" w14:textId="7F6A8091" w:rsidR="00AD22E9" w:rsidRDefault="00AD22E9" w:rsidP="00AD22E9">
      <w:pPr>
        <w:spacing w:after="0"/>
        <w:ind w:left="720"/>
        <w:rPr>
          <w:b/>
          <w:bCs/>
        </w:rPr>
      </w:pPr>
      <w:r w:rsidRPr="00AD22E9">
        <w:rPr>
          <w:b/>
          <w:bCs/>
        </w:rPr>
        <w:t>Fears</w:t>
      </w:r>
    </w:p>
    <w:p w14:paraId="497B1C01" w14:textId="40B2D537" w:rsidR="00AD22E9" w:rsidRPr="00D5390A" w:rsidRDefault="00F63569" w:rsidP="00AD22E9">
      <w:pPr>
        <w:pStyle w:val="ListParagraph"/>
        <w:numPr>
          <w:ilvl w:val="0"/>
          <w:numId w:val="86"/>
        </w:numPr>
        <w:spacing w:after="0"/>
      </w:pPr>
      <w:r>
        <w:t>Spending too much on premium tea products</w:t>
      </w:r>
      <w:r w:rsidR="008869D1">
        <w:t>.</w:t>
      </w:r>
    </w:p>
    <w:p w14:paraId="6DA3CFF2" w14:textId="0A6087C6" w:rsidR="00644F2C" w:rsidRPr="00D5390A" w:rsidRDefault="00EA06A2" w:rsidP="00AD22E9">
      <w:pPr>
        <w:pStyle w:val="ListParagraph"/>
        <w:numPr>
          <w:ilvl w:val="0"/>
          <w:numId w:val="86"/>
        </w:numPr>
        <w:spacing w:after="0"/>
      </w:pPr>
      <w:r>
        <w:t>Ordering</w:t>
      </w:r>
      <w:r w:rsidR="00F63569">
        <w:t xml:space="preserve"> the wrong product due to unclear descriptions.</w:t>
      </w:r>
    </w:p>
    <w:p w14:paraId="16E2DFE2" w14:textId="34456889" w:rsidR="00644F2C" w:rsidRDefault="00EA06A2" w:rsidP="00AD22E9">
      <w:pPr>
        <w:pStyle w:val="ListParagraph"/>
        <w:numPr>
          <w:ilvl w:val="0"/>
          <w:numId w:val="86"/>
        </w:numPr>
        <w:spacing w:after="0"/>
      </w:pPr>
      <w:r>
        <w:t>Unexpected delivery fees</w:t>
      </w:r>
      <w:r w:rsidR="00F63569">
        <w:t>.</w:t>
      </w:r>
    </w:p>
    <w:p w14:paraId="345F4B7F" w14:textId="77777777" w:rsidR="00D5390A" w:rsidRPr="00D5390A" w:rsidRDefault="00D5390A" w:rsidP="00D5390A">
      <w:pPr>
        <w:pStyle w:val="ListParagraph"/>
        <w:spacing w:after="0"/>
        <w:ind w:left="1080"/>
      </w:pPr>
    </w:p>
    <w:p w14:paraId="19B6D6CB" w14:textId="69727F8B" w:rsidR="009C7438" w:rsidRDefault="002154A3" w:rsidP="00A92733">
      <w:pPr>
        <w:spacing w:after="0"/>
        <w:ind w:left="720"/>
        <w:rPr>
          <w:b/>
          <w:bCs/>
        </w:rPr>
      </w:pPr>
      <w:r>
        <w:rPr>
          <w:b/>
          <w:bCs/>
        </w:rPr>
        <w:t xml:space="preserve">Pain </w:t>
      </w:r>
    </w:p>
    <w:p w14:paraId="3670A9A5" w14:textId="28DB27B2" w:rsidR="002154A3" w:rsidRPr="00E472F0" w:rsidRDefault="00C13E78" w:rsidP="00A92733">
      <w:pPr>
        <w:pStyle w:val="ListParagraph"/>
        <w:numPr>
          <w:ilvl w:val="0"/>
          <w:numId w:val="78"/>
        </w:numPr>
        <w:spacing w:after="0"/>
        <w:rPr>
          <w:b/>
          <w:bCs/>
        </w:rPr>
      </w:pPr>
      <w:r>
        <w:t>Long delivery times</w:t>
      </w:r>
    </w:p>
    <w:p w14:paraId="63D89746" w14:textId="316206AB" w:rsidR="00E472F0" w:rsidRPr="00647EEB" w:rsidRDefault="008869D1" w:rsidP="00A92733">
      <w:pPr>
        <w:pStyle w:val="ListParagraph"/>
        <w:numPr>
          <w:ilvl w:val="0"/>
          <w:numId w:val="78"/>
        </w:numPr>
        <w:spacing w:after="0"/>
        <w:rPr>
          <w:b/>
          <w:bCs/>
        </w:rPr>
      </w:pPr>
      <w:r>
        <w:t>Diffi</w:t>
      </w:r>
      <w:r w:rsidR="00997A1E">
        <w:t>culty finding good-quality tea locally.</w:t>
      </w:r>
    </w:p>
    <w:p w14:paraId="734578B8" w14:textId="4D315A66" w:rsidR="005D7000" w:rsidRPr="00AD22E9" w:rsidRDefault="00647EEB" w:rsidP="00AD22E9">
      <w:pPr>
        <w:pStyle w:val="ListParagraph"/>
        <w:numPr>
          <w:ilvl w:val="0"/>
          <w:numId w:val="78"/>
        </w:numPr>
        <w:spacing w:after="0"/>
        <w:rPr>
          <w:b/>
          <w:bCs/>
        </w:rPr>
      </w:pPr>
      <w:r>
        <w:t xml:space="preserve">Limited </w:t>
      </w:r>
      <w:r w:rsidR="008869D1">
        <w:t>budget for specialty tea</w:t>
      </w:r>
      <w:r>
        <w:tab/>
      </w:r>
    </w:p>
    <w:p w14:paraId="71ABA5B8" w14:textId="77777777" w:rsidR="00475560" w:rsidRDefault="00475560" w:rsidP="001C3519">
      <w:pPr>
        <w:pStyle w:val="ListParagraph"/>
        <w:ind w:left="720"/>
        <w:rPr>
          <w:b/>
          <w:bCs/>
        </w:rPr>
      </w:pPr>
    </w:p>
    <w:p w14:paraId="7787C298" w14:textId="77777777" w:rsidR="005A2537" w:rsidRPr="008111B1" w:rsidRDefault="005A2537" w:rsidP="008111B1">
      <w:pPr>
        <w:rPr>
          <w:b/>
          <w:bCs/>
        </w:rPr>
      </w:pPr>
    </w:p>
    <w:p w14:paraId="195AB3D8" w14:textId="77777777" w:rsidR="005A2537" w:rsidRPr="00475560" w:rsidRDefault="005A2537" w:rsidP="001C3519">
      <w:pPr>
        <w:pStyle w:val="ListParagraph"/>
        <w:ind w:left="720"/>
        <w:rPr>
          <w:b/>
          <w:bCs/>
        </w:rPr>
      </w:pPr>
    </w:p>
    <w:p w14:paraId="5219FE57" w14:textId="3BC8BEBB" w:rsidR="008C04CD" w:rsidRDefault="00662BE8" w:rsidP="008C04CD">
      <w:pPr>
        <w:pStyle w:val="FedBody1013"/>
        <w:numPr>
          <w:ilvl w:val="0"/>
          <w:numId w:val="40"/>
        </w:numPr>
        <w:spacing w:line="276" w:lineRule="auto"/>
        <w:ind w:right="118"/>
        <w:rPr>
          <w:rFonts w:asciiTheme="majorHAnsi" w:eastAsiaTheme="majorEastAsia" w:hAnsiTheme="majorHAnsi" w:cstheme="majorBidi"/>
          <w:b/>
          <w:color w:val="59595B"/>
          <w:sz w:val="24"/>
          <w:szCs w:val="24"/>
          <w:lang w:eastAsia="en-US"/>
        </w:rPr>
      </w:pPr>
      <w:r w:rsidRPr="00C935FF">
        <w:rPr>
          <w:rFonts w:asciiTheme="majorHAnsi" w:eastAsiaTheme="majorEastAsia" w:hAnsiTheme="majorHAnsi" w:cstheme="majorBidi"/>
          <w:b/>
          <w:color w:val="59595B"/>
          <w:sz w:val="24"/>
          <w:szCs w:val="24"/>
          <w:lang w:eastAsia="en-US"/>
        </w:rPr>
        <w:lastRenderedPageBreak/>
        <w:t>Generative AI Promp</w:t>
      </w:r>
      <w:r w:rsidR="00D874E2">
        <w:rPr>
          <w:rFonts w:asciiTheme="majorHAnsi" w:eastAsiaTheme="majorEastAsia" w:hAnsiTheme="majorHAnsi" w:cstheme="majorBidi"/>
          <w:b/>
          <w:color w:val="59595B"/>
          <w:sz w:val="24"/>
          <w:szCs w:val="24"/>
          <w:lang w:eastAsia="en-US"/>
        </w:rPr>
        <w:t>ts</w:t>
      </w:r>
    </w:p>
    <w:p w14:paraId="3C14EBCC" w14:textId="013C4D8D" w:rsidR="003911F4" w:rsidRDefault="00EE5CF8" w:rsidP="003911F4">
      <w:pPr>
        <w:pStyle w:val="FedBody1013"/>
        <w:spacing w:line="276" w:lineRule="auto"/>
        <w:ind w:left="720" w:right="118"/>
        <w:rPr>
          <w:rFonts w:asciiTheme="majorHAnsi" w:eastAsiaTheme="majorEastAsia" w:hAnsiTheme="majorHAnsi" w:cstheme="majorBidi"/>
          <w:b/>
          <w:color w:val="59595B"/>
          <w:sz w:val="24"/>
          <w:szCs w:val="24"/>
          <w:lang w:eastAsia="en-US"/>
        </w:rPr>
      </w:pPr>
      <w:r>
        <w:rPr>
          <w:rFonts w:asciiTheme="majorHAnsi" w:eastAsiaTheme="majorEastAsia" w:hAnsiTheme="majorHAnsi" w:cstheme="majorBidi"/>
          <w:b/>
          <w:color w:val="59595B"/>
          <w:sz w:val="24"/>
          <w:szCs w:val="24"/>
          <w:lang w:eastAsia="en-US"/>
        </w:rPr>
        <w:t xml:space="preserve">AI Tool: </w:t>
      </w:r>
      <w:r w:rsidRPr="00240BE2">
        <w:rPr>
          <w:rFonts w:asciiTheme="majorHAnsi" w:eastAsiaTheme="majorEastAsia" w:hAnsiTheme="majorHAnsi" w:cstheme="majorBidi"/>
          <w:bCs/>
          <w:color w:val="59595B"/>
          <w:sz w:val="24"/>
          <w:szCs w:val="24"/>
          <w:lang w:eastAsia="en-US"/>
        </w:rPr>
        <w:t>ChatGPT</w:t>
      </w:r>
    </w:p>
    <w:p w14:paraId="68DBC00C" w14:textId="4232D67B" w:rsidR="00D1632F" w:rsidRDefault="00D1632F" w:rsidP="003911F4">
      <w:pPr>
        <w:pStyle w:val="FedBody1013"/>
        <w:spacing w:line="276" w:lineRule="auto"/>
        <w:ind w:left="720" w:right="118"/>
        <w:rPr>
          <w:rFonts w:asciiTheme="majorHAnsi" w:eastAsiaTheme="majorEastAsia" w:hAnsiTheme="majorHAnsi" w:cstheme="majorBidi"/>
          <w:b/>
          <w:color w:val="59595B"/>
          <w:sz w:val="24"/>
          <w:szCs w:val="24"/>
          <w:lang w:eastAsia="en-US"/>
        </w:rPr>
      </w:pPr>
      <w:r>
        <w:rPr>
          <w:rFonts w:asciiTheme="majorHAnsi" w:eastAsiaTheme="majorEastAsia" w:hAnsiTheme="majorHAnsi" w:cstheme="majorBidi"/>
          <w:b/>
          <w:color w:val="59595B"/>
          <w:sz w:val="24"/>
          <w:szCs w:val="24"/>
          <w:lang w:eastAsia="en-US"/>
        </w:rPr>
        <w:t xml:space="preserve">Purpose: </w:t>
      </w:r>
      <w:r w:rsidRPr="00240BE2">
        <w:rPr>
          <w:rFonts w:asciiTheme="majorHAnsi" w:eastAsiaTheme="majorEastAsia" w:hAnsiTheme="majorHAnsi" w:cstheme="majorBidi"/>
          <w:bCs/>
          <w:color w:val="59595B"/>
          <w:sz w:val="24"/>
          <w:szCs w:val="24"/>
          <w:lang w:eastAsia="en-US"/>
        </w:rPr>
        <w:t>Used to assist in generating initial ideas for user personas and story descriptions for</w:t>
      </w:r>
      <w:r w:rsidR="00240BE2" w:rsidRPr="00240BE2">
        <w:rPr>
          <w:rFonts w:asciiTheme="majorHAnsi" w:eastAsiaTheme="majorEastAsia" w:hAnsiTheme="majorHAnsi" w:cstheme="majorBidi"/>
          <w:bCs/>
          <w:color w:val="59595B"/>
          <w:sz w:val="24"/>
          <w:szCs w:val="24"/>
          <w:lang w:eastAsia="en-US"/>
        </w:rPr>
        <w:t xml:space="preserve"> the mobile application design task</w:t>
      </w:r>
    </w:p>
    <w:p w14:paraId="6D20B1EE" w14:textId="5DD9F098" w:rsidR="00EE5CF8" w:rsidRDefault="00EE5CF8" w:rsidP="00237BFC">
      <w:pPr>
        <w:pStyle w:val="FedBody1013"/>
        <w:numPr>
          <w:ilvl w:val="0"/>
          <w:numId w:val="94"/>
        </w:numPr>
        <w:spacing w:line="276" w:lineRule="auto"/>
        <w:ind w:right="118"/>
        <w:rPr>
          <w:rFonts w:asciiTheme="majorHAnsi" w:eastAsiaTheme="majorEastAsia" w:hAnsiTheme="majorHAnsi" w:cstheme="majorBidi"/>
          <w:bCs/>
          <w:color w:val="59595B"/>
          <w:sz w:val="24"/>
          <w:szCs w:val="24"/>
          <w:lang w:eastAsia="en-US"/>
        </w:rPr>
      </w:pPr>
      <w:r>
        <w:rPr>
          <w:rFonts w:asciiTheme="majorHAnsi" w:eastAsiaTheme="majorEastAsia" w:hAnsiTheme="majorHAnsi" w:cstheme="majorBidi"/>
          <w:b/>
          <w:color w:val="59595B"/>
          <w:sz w:val="24"/>
          <w:szCs w:val="24"/>
          <w:lang w:eastAsia="en-US"/>
        </w:rPr>
        <w:t>Prompt</w:t>
      </w:r>
      <w:r w:rsidR="00D874E2">
        <w:rPr>
          <w:rFonts w:asciiTheme="majorHAnsi" w:eastAsiaTheme="majorEastAsia" w:hAnsiTheme="majorHAnsi" w:cstheme="majorBidi"/>
          <w:b/>
          <w:color w:val="59595B"/>
          <w:sz w:val="24"/>
          <w:szCs w:val="24"/>
          <w:lang w:eastAsia="en-US"/>
        </w:rPr>
        <w:t xml:space="preserve"> Used</w:t>
      </w:r>
      <w:r>
        <w:rPr>
          <w:rFonts w:asciiTheme="majorHAnsi" w:eastAsiaTheme="majorEastAsia" w:hAnsiTheme="majorHAnsi" w:cstheme="majorBidi"/>
          <w:b/>
          <w:color w:val="59595B"/>
          <w:sz w:val="24"/>
          <w:szCs w:val="24"/>
          <w:lang w:eastAsia="en-US"/>
        </w:rPr>
        <w:t>:</w:t>
      </w:r>
      <w:r w:rsidR="00211B46">
        <w:rPr>
          <w:rFonts w:asciiTheme="majorHAnsi" w:eastAsiaTheme="majorEastAsia" w:hAnsiTheme="majorHAnsi" w:cstheme="majorBidi"/>
          <w:b/>
          <w:color w:val="59595B"/>
          <w:sz w:val="24"/>
          <w:szCs w:val="24"/>
          <w:lang w:eastAsia="en-US"/>
        </w:rPr>
        <w:t xml:space="preserve"> </w:t>
      </w:r>
      <w:r w:rsidR="00D1632F">
        <w:rPr>
          <w:rFonts w:asciiTheme="majorHAnsi" w:eastAsiaTheme="majorEastAsia" w:hAnsiTheme="majorHAnsi" w:cstheme="majorBidi"/>
          <w:b/>
          <w:color w:val="59595B"/>
          <w:sz w:val="24"/>
          <w:szCs w:val="24"/>
          <w:lang w:eastAsia="en-US"/>
        </w:rPr>
        <w:t>“</w:t>
      </w:r>
      <w:r w:rsidR="00211B46" w:rsidRPr="00211B46">
        <w:rPr>
          <w:rFonts w:asciiTheme="majorHAnsi" w:eastAsiaTheme="majorEastAsia" w:hAnsiTheme="majorHAnsi" w:cstheme="majorBidi"/>
          <w:bCs/>
          <w:color w:val="59595B"/>
          <w:sz w:val="24"/>
          <w:szCs w:val="24"/>
          <w:lang w:eastAsia="en-US"/>
        </w:rPr>
        <w:t>I am designing a mobile app for a business organisation that deals in the delivery of Fresh Tea leaves across the various states and territories of Australia. Please, create three unique user personas with diverse demograph</w:t>
      </w:r>
      <w:r w:rsidR="00DE1881">
        <w:rPr>
          <w:rFonts w:asciiTheme="majorHAnsi" w:eastAsiaTheme="majorEastAsia" w:hAnsiTheme="majorHAnsi" w:cstheme="majorBidi"/>
          <w:bCs/>
          <w:color w:val="59595B"/>
          <w:sz w:val="24"/>
          <w:szCs w:val="24"/>
          <w:lang w:eastAsia="en-US"/>
        </w:rPr>
        <w:t>ic</w:t>
      </w:r>
      <w:r w:rsidR="00614568">
        <w:rPr>
          <w:rFonts w:asciiTheme="majorHAnsi" w:eastAsiaTheme="majorEastAsia" w:hAnsiTheme="majorHAnsi" w:cstheme="majorBidi"/>
          <w:bCs/>
          <w:color w:val="59595B"/>
          <w:sz w:val="24"/>
          <w:szCs w:val="24"/>
          <w:lang w:eastAsia="en-US"/>
        </w:rPr>
        <w:t>s</w:t>
      </w:r>
      <w:r w:rsidR="00D1632F">
        <w:rPr>
          <w:rFonts w:asciiTheme="majorHAnsi" w:eastAsiaTheme="majorEastAsia" w:hAnsiTheme="majorHAnsi" w:cstheme="majorBidi"/>
          <w:bCs/>
          <w:color w:val="59595B"/>
          <w:sz w:val="24"/>
          <w:szCs w:val="24"/>
          <w:lang w:eastAsia="en-US"/>
        </w:rPr>
        <w:t>”</w:t>
      </w:r>
    </w:p>
    <w:p w14:paraId="7C2334A7" w14:textId="7C272763" w:rsidR="00C757D3" w:rsidRDefault="00C757D3" w:rsidP="00B82EC0">
      <w:pPr>
        <w:pStyle w:val="FedBody1013"/>
        <w:numPr>
          <w:ilvl w:val="0"/>
          <w:numId w:val="94"/>
        </w:numPr>
        <w:spacing w:line="276" w:lineRule="auto"/>
        <w:ind w:right="118"/>
        <w:rPr>
          <w:rFonts w:asciiTheme="majorHAnsi" w:eastAsiaTheme="majorEastAsia" w:hAnsiTheme="majorHAnsi" w:cstheme="majorBidi"/>
          <w:b/>
          <w:color w:val="59595B"/>
          <w:sz w:val="24"/>
          <w:szCs w:val="24"/>
          <w:lang w:eastAsia="en-US"/>
        </w:rPr>
      </w:pPr>
      <w:r>
        <w:rPr>
          <w:rFonts w:asciiTheme="majorHAnsi" w:eastAsiaTheme="majorEastAsia" w:hAnsiTheme="majorHAnsi" w:cstheme="majorBidi"/>
          <w:b/>
          <w:color w:val="59595B"/>
          <w:sz w:val="24"/>
          <w:szCs w:val="24"/>
          <w:lang w:eastAsia="en-US"/>
        </w:rPr>
        <w:t>Conversation Link:</w:t>
      </w:r>
    </w:p>
    <w:p w14:paraId="72424F2F" w14:textId="666B9D14" w:rsidR="00942A43" w:rsidRPr="00195B7A" w:rsidRDefault="00B82EC0" w:rsidP="00942A43">
      <w:pPr>
        <w:pStyle w:val="FedBody1013"/>
        <w:spacing w:line="276" w:lineRule="auto"/>
        <w:ind w:left="1440" w:right="118"/>
        <w:rPr>
          <w:rFonts w:asciiTheme="majorHAnsi" w:eastAsiaTheme="majorEastAsia" w:hAnsiTheme="majorHAnsi" w:cstheme="majorBidi"/>
          <w:bCs/>
          <w:color w:val="59595B"/>
          <w:sz w:val="24"/>
          <w:szCs w:val="24"/>
          <w:lang w:eastAsia="en-US"/>
        </w:rPr>
      </w:pPr>
      <w:hyperlink r:id="rId14" w:history="1">
        <w:r w:rsidRPr="00195B7A">
          <w:rPr>
            <w:rStyle w:val="Hyperlink"/>
            <w:rFonts w:asciiTheme="majorHAnsi" w:eastAsiaTheme="majorEastAsia" w:hAnsiTheme="majorHAnsi" w:cstheme="majorBidi"/>
            <w:bCs/>
            <w:sz w:val="24"/>
            <w:szCs w:val="24"/>
            <w:lang w:eastAsia="en-US"/>
          </w:rPr>
          <w:t>https://chatgpt.com/s/t_69b799bc8f688191834d94d347a234c7</w:t>
        </w:r>
      </w:hyperlink>
    </w:p>
    <w:p w14:paraId="4F8633E6" w14:textId="499E6C3F" w:rsidR="00942A43" w:rsidRDefault="00942A43" w:rsidP="00831BC3">
      <w:pPr>
        <w:pStyle w:val="FedBody1013"/>
        <w:numPr>
          <w:ilvl w:val="0"/>
          <w:numId w:val="94"/>
        </w:numPr>
        <w:spacing w:line="276" w:lineRule="auto"/>
        <w:ind w:right="118"/>
        <w:rPr>
          <w:rFonts w:asciiTheme="majorHAnsi" w:eastAsiaTheme="majorEastAsia" w:hAnsiTheme="majorHAnsi" w:cstheme="majorBidi"/>
          <w:bCs/>
          <w:color w:val="59595B"/>
          <w:sz w:val="24"/>
          <w:szCs w:val="24"/>
          <w:lang w:eastAsia="en-US"/>
        </w:rPr>
      </w:pPr>
      <w:r>
        <w:rPr>
          <w:rFonts w:asciiTheme="majorHAnsi" w:eastAsiaTheme="majorEastAsia" w:hAnsiTheme="majorHAnsi" w:cstheme="majorBidi"/>
          <w:b/>
          <w:color w:val="59595B"/>
          <w:sz w:val="24"/>
          <w:szCs w:val="24"/>
          <w:lang w:eastAsia="en-US"/>
        </w:rPr>
        <w:t xml:space="preserve">Prompt Used: </w:t>
      </w:r>
      <w:r w:rsidRPr="00831BC3">
        <w:rPr>
          <w:rFonts w:asciiTheme="majorHAnsi" w:eastAsiaTheme="majorEastAsia" w:hAnsiTheme="majorHAnsi" w:cstheme="majorBidi"/>
          <w:bCs/>
          <w:color w:val="59595B"/>
          <w:sz w:val="24"/>
          <w:szCs w:val="24"/>
          <w:lang w:eastAsia="en-US"/>
        </w:rPr>
        <w:t>“</w:t>
      </w:r>
      <w:r w:rsidR="008370E4" w:rsidRPr="00831BC3">
        <w:rPr>
          <w:rFonts w:asciiTheme="majorHAnsi" w:eastAsiaTheme="majorEastAsia" w:hAnsiTheme="majorHAnsi" w:cstheme="majorBidi"/>
          <w:bCs/>
          <w:color w:val="59595B"/>
          <w:sz w:val="24"/>
          <w:szCs w:val="24"/>
          <w:lang w:eastAsia="en-US"/>
        </w:rPr>
        <w:t>Can you structure</w:t>
      </w:r>
      <w:r w:rsidR="00E4610B" w:rsidRPr="00831BC3">
        <w:rPr>
          <w:rFonts w:asciiTheme="majorHAnsi" w:eastAsiaTheme="majorEastAsia" w:hAnsiTheme="majorHAnsi" w:cstheme="majorBidi"/>
          <w:bCs/>
          <w:color w:val="59595B"/>
          <w:sz w:val="24"/>
          <w:szCs w:val="24"/>
          <w:lang w:eastAsia="en-US"/>
        </w:rPr>
        <w:t xml:space="preserve"> the user personas along the features </w:t>
      </w:r>
      <w:r w:rsidR="00831BC3" w:rsidRPr="00831BC3">
        <w:rPr>
          <w:rFonts w:asciiTheme="majorHAnsi" w:eastAsiaTheme="majorEastAsia" w:hAnsiTheme="majorHAnsi" w:cstheme="majorBidi"/>
          <w:bCs/>
          <w:color w:val="59595B"/>
          <w:sz w:val="24"/>
          <w:szCs w:val="24"/>
          <w:lang w:eastAsia="en-US"/>
        </w:rPr>
        <w:t xml:space="preserve">of goal, needs, </w:t>
      </w:r>
      <w:r w:rsidR="008923D7" w:rsidRPr="00831BC3">
        <w:rPr>
          <w:rFonts w:asciiTheme="majorHAnsi" w:eastAsiaTheme="majorEastAsia" w:hAnsiTheme="majorHAnsi" w:cstheme="majorBidi"/>
          <w:bCs/>
          <w:color w:val="59595B"/>
          <w:sz w:val="24"/>
          <w:szCs w:val="24"/>
          <w:lang w:eastAsia="en-US"/>
        </w:rPr>
        <w:t>wants, fears</w:t>
      </w:r>
      <w:r w:rsidR="00831BC3" w:rsidRPr="00831BC3">
        <w:rPr>
          <w:rFonts w:asciiTheme="majorHAnsi" w:eastAsiaTheme="majorEastAsia" w:hAnsiTheme="majorHAnsi" w:cstheme="majorBidi"/>
          <w:bCs/>
          <w:color w:val="59595B"/>
          <w:sz w:val="24"/>
          <w:szCs w:val="24"/>
          <w:lang w:eastAsia="en-US"/>
        </w:rPr>
        <w:t xml:space="preserve"> and pains</w:t>
      </w:r>
      <w:r w:rsidR="008923D7">
        <w:rPr>
          <w:rFonts w:asciiTheme="majorHAnsi" w:eastAsiaTheme="majorEastAsia" w:hAnsiTheme="majorHAnsi" w:cstheme="majorBidi"/>
          <w:bCs/>
          <w:color w:val="59595B"/>
          <w:sz w:val="24"/>
          <w:szCs w:val="24"/>
          <w:lang w:eastAsia="en-US"/>
        </w:rPr>
        <w:t>?</w:t>
      </w:r>
      <w:r w:rsidR="00831BC3" w:rsidRPr="00831BC3">
        <w:rPr>
          <w:rFonts w:asciiTheme="majorHAnsi" w:eastAsiaTheme="majorEastAsia" w:hAnsiTheme="majorHAnsi" w:cstheme="majorBidi"/>
          <w:bCs/>
          <w:color w:val="59595B"/>
          <w:sz w:val="24"/>
          <w:szCs w:val="24"/>
          <w:lang w:eastAsia="en-US"/>
        </w:rPr>
        <w:t>”</w:t>
      </w:r>
    </w:p>
    <w:p w14:paraId="2396F96D" w14:textId="63F2FED5" w:rsidR="00F727E6" w:rsidRPr="00F727E6" w:rsidRDefault="00F727E6" w:rsidP="00831BC3">
      <w:pPr>
        <w:pStyle w:val="FedBody1013"/>
        <w:numPr>
          <w:ilvl w:val="0"/>
          <w:numId w:val="94"/>
        </w:numPr>
        <w:spacing w:line="276" w:lineRule="auto"/>
        <w:ind w:right="118"/>
        <w:rPr>
          <w:rFonts w:asciiTheme="majorHAnsi" w:eastAsiaTheme="majorEastAsia" w:hAnsiTheme="majorHAnsi" w:cstheme="majorBidi"/>
          <w:bCs/>
          <w:color w:val="59595B"/>
          <w:sz w:val="24"/>
          <w:szCs w:val="24"/>
          <w:lang w:eastAsia="en-US"/>
        </w:rPr>
      </w:pPr>
      <w:r>
        <w:rPr>
          <w:rFonts w:asciiTheme="majorHAnsi" w:eastAsiaTheme="majorEastAsia" w:hAnsiTheme="majorHAnsi" w:cstheme="majorBidi"/>
          <w:b/>
          <w:color w:val="59595B"/>
          <w:sz w:val="24"/>
          <w:szCs w:val="24"/>
          <w:lang w:eastAsia="en-US"/>
        </w:rPr>
        <w:t>Conversation Link:</w:t>
      </w:r>
    </w:p>
    <w:p w14:paraId="11F83AE3" w14:textId="16EFE0EF" w:rsidR="00F727E6" w:rsidRDefault="00F727E6" w:rsidP="00F727E6">
      <w:pPr>
        <w:pStyle w:val="FedBody1013"/>
        <w:spacing w:line="276" w:lineRule="auto"/>
        <w:ind w:left="1440" w:right="118"/>
        <w:rPr>
          <w:rFonts w:asciiTheme="majorHAnsi" w:eastAsiaTheme="majorEastAsia" w:hAnsiTheme="majorHAnsi" w:cstheme="majorBidi"/>
          <w:bCs/>
          <w:color w:val="59595B"/>
          <w:sz w:val="24"/>
          <w:szCs w:val="24"/>
          <w:lang w:eastAsia="en-US"/>
        </w:rPr>
      </w:pPr>
      <w:hyperlink r:id="rId15" w:history="1">
        <w:r w:rsidRPr="00F727E6">
          <w:rPr>
            <w:rStyle w:val="Hyperlink"/>
            <w:rFonts w:asciiTheme="majorHAnsi" w:eastAsiaTheme="majorEastAsia" w:hAnsiTheme="majorHAnsi" w:cstheme="majorBidi"/>
            <w:bCs/>
            <w:sz w:val="24"/>
            <w:szCs w:val="24"/>
            <w:lang w:eastAsia="en-US"/>
          </w:rPr>
          <w:t>https://chatgpt.com/s/t_69b799ffd380819185ad2bafa078021a</w:t>
        </w:r>
      </w:hyperlink>
    </w:p>
    <w:p w14:paraId="6502DAB2" w14:textId="0A896017" w:rsidR="00F57F3A" w:rsidRDefault="00F57F3A" w:rsidP="00C00602">
      <w:pPr>
        <w:pStyle w:val="FedBody1013"/>
        <w:numPr>
          <w:ilvl w:val="0"/>
          <w:numId w:val="94"/>
        </w:numPr>
        <w:spacing w:line="276" w:lineRule="auto"/>
        <w:ind w:right="118"/>
        <w:rPr>
          <w:rFonts w:asciiTheme="majorHAnsi" w:eastAsiaTheme="majorEastAsia" w:hAnsiTheme="majorHAnsi" w:cstheme="majorBidi"/>
          <w:bCs/>
          <w:color w:val="59595B"/>
          <w:sz w:val="24"/>
          <w:szCs w:val="24"/>
          <w:lang w:eastAsia="en-US"/>
        </w:rPr>
      </w:pPr>
      <w:r w:rsidRPr="00C00602">
        <w:rPr>
          <w:rFonts w:asciiTheme="majorHAnsi" w:eastAsiaTheme="majorEastAsia" w:hAnsiTheme="majorHAnsi" w:cstheme="majorBidi"/>
          <w:b/>
          <w:color w:val="59595B"/>
          <w:sz w:val="24"/>
          <w:szCs w:val="24"/>
          <w:lang w:eastAsia="en-US"/>
        </w:rPr>
        <w:t>Prompt Used</w:t>
      </w:r>
      <w:r>
        <w:rPr>
          <w:rFonts w:asciiTheme="majorHAnsi" w:eastAsiaTheme="majorEastAsia" w:hAnsiTheme="majorHAnsi" w:cstheme="majorBidi"/>
          <w:bCs/>
          <w:color w:val="59595B"/>
          <w:sz w:val="24"/>
          <w:szCs w:val="24"/>
          <w:lang w:eastAsia="en-US"/>
        </w:rPr>
        <w:t xml:space="preserve">: </w:t>
      </w:r>
      <w:r w:rsidR="00C00602">
        <w:rPr>
          <w:rFonts w:asciiTheme="majorHAnsi" w:eastAsiaTheme="majorEastAsia" w:hAnsiTheme="majorHAnsi" w:cstheme="majorBidi"/>
          <w:bCs/>
          <w:color w:val="59595B"/>
          <w:sz w:val="24"/>
          <w:szCs w:val="24"/>
          <w:lang w:eastAsia="en-US"/>
        </w:rPr>
        <w:t>“Can you structure user personas along different occupations such as professionals and non-professionals?”</w:t>
      </w:r>
    </w:p>
    <w:p w14:paraId="4ED5C018" w14:textId="7B6038F2" w:rsidR="00683B93" w:rsidRDefault="00683B93" w:rsidP="00683B93">
      <w:pPr>
        <w:pStyle w:val="FedBody1013"/>
        <w:spacing w:line="276" w:lineRule="auto"/>
        <w:ind w:left="1440" w:right="118"/>
        <w:rPr>
          <w:rFonts w:asciiTheme="majorHAnsi" w:eastAsiaTheme="majorEastAsia" w:hAnsiTheme="majorHAnsi" w:cstheme="majorBidi"/>
          <w:bCs/>
          <w:color w:val="59595B"/>
          <w:sz w:val="24"/>
          <w:szCs w:val="24"/>
          <w:lang w:eastAsia="en-US"/>
        </w:rPr>
      </w:pPr>
      <w:r>
        <w:rPr>
          <w:rFonts w:asciiTheme="majorHAnsi" w:eastAsiaTheme="majorEastAsia" w:hAnsiTheme="majorHAnsi" w:cstheme="majorBidi"/>
          <w:b/>
          <w:color w:val="59595B"/>
          <w:sz w:val="24"/>
          <w:szCs w:val="24"/>
          <w:lang w:eastAsia="en-US"/>
        </w:rPr>
        <w:t>Conversation Link</w:t>
      </w:r>
      <w:r w:rsidRPr="00683B93">
        <w:rPr>
          <w:rFonts w:asciiTheme="majorHAnsi" w:eastAsiaTheme="majorEastAsia" w:hAnsiTheme="majorHAnsi" w:cstheme="majorBidi"/>
          <w:bCs/>
          <w:color w:val="59595B"/>
          <w:sz w:val="24"/>
          <w:szCs w:val="24"/>
          <w:lang w:eastAsia="en-US"/>
        </w:rPr>
        <w:t>:</w:t>
      </w:r>
    </w:p>
    <w:p w14:paraId="3C940ACC" w14:textId="7342ADE4" w:rsidR="00EC6480" w:rsidRDefault="00EC6480" w:rsidP="00683B93">
      <w:pPr>
        <w:pStyle w:val="FedBody1013"/>
        <w:spacing w:line="276" w:lineRule="auto"/>
        <w:ind w:left="1440" w:right="118"/>
        <w:rPr>
          <w:rFonts w:asciiTheme="majorHAnsi" w:eastAsiaTheme="majorEastAsia" w:hAnsiTheme="majorHAnsi" w:cstheme="majorBidi"/>
          <w:bCs/>
          <w:color w:val="59595B"/>
          <w:sz w:val="24"/>
          <w:szCs w:val="24"/>
          <w:lang w:eastAsia="en-US"/>
        </w:rPr>
      </w:pPr>
      <w:hyperlink r:id="rId16" w:history="1">
        <w:r w:rsidRPr="00EC6480">
          <w:rPr>
            <w:rStyle w:val="Hyperlink"/>
            <w:rFonts w:asciiTheme="majorHAnsi" w:eastAsiaTheme="majorEastAsia" w:hAnsiTheme="majorHAnsi" w:cstheme="majorBidi"/>
            <w:bCs/>
            <w:sz w:val="24"/>
            <w:szCs w:val="24"/>
            <w:lang w:eastAsia="en-US"/>
          </w:rPr>
          <w:t>https://chatgpt.com/s/t_69b7a6c72ecc8191b1604dc99f1ff6c8</w:t>
        </w:r>
      </w:hyperlink>
    </w:p>
    <w:p w14:paraId="385EFC21" w14:textId="1F34D164" w:rsidR="001A598A" w:rsidRDefault="001A598A" w:rsidP="00901C84">
      <w:pPr>
        <w:pStyle w:val="FedBody1013"/>
        <w:numPr>
          <w:ilvl w:val="0"/>
          <w:numId w:val="94"/>
        </w:numPr>
        <w:spacing w:line="276" w:lineRule="auto"/>
        <w:ind w:right="118"/>
        <w:rPr>
          <w:rFonts w:asciiTheme="majorHAnsi" w:eastAsiaTheme="majorEastAsia" w:hAnsiTheme="majorHAnsi" w:cstheme="majorBidi"/>
          <w:bCs/>
          <w:color w:val="59595B"/>
          <w:sz w:val="24"/>
          <w:szCs w:val="24"/>
          <w:lang w:eastAsia="en-US"/>
        </w:rPr>
      </w:pPr>
      <w:r w:rsidRPr="00901C84">
        <w:rPr>
          <w:rFonts w:asciiTheme="majorHAnsi" w:eastAsiaTheme="majorEastAsia" w:hAnsiTheme="majorHAnsi" w:cstheme="majorBidi"/>
          <w:b/>
          <w:color w:val="59595B"/>
          <w:sz w:val="24"/>
          <w:szCs w:val="24"/>
          <w:lang w:eastAsia="en-US"/>
        </w:rPr>
        <w:t>Prompt Used:</w:t>
      </w:r>
      <w:r w:rsidR="00901C84">
        <w:rPr>
          <w:rFonts w:asciiTheme="majorHAnsi" w:eastAsiaTheme="majorEastAsia" w:hAnsiTheme="majorHAnsi" w:cstheme="majorBidi"/>
          <w:bCs/>
          <w:color w:val="59595B"/>
          <w:sz w:val="24"/>
          <w:szCs w:val="24"/>
          <w:lang w:eastAsia="en-US"/>
        </w:rPr>
        <w:t xml:space="preserve"> “</w:t>
      </w:r>
      <w:r w:rsidR="00901C84" w:rsidRPr="00901C84">
        <w:rPr>
          <w:rFonts w:asciiTheme="majorHAnsi" w:eastAsiaTheme="majorEastAsia" w:hAnsiTheme="majorHAnsi" w:cstheme="majorBidi"/>
          <w:bCs/>
          <w:color w:val="59595B"/>
          <w:sz w:val="24"/>
          <w:szCs w:val="24"/>
          <w:lang w:eastAsia="en-US"/>
        </w:rPr>
        <w:t>Can you structure user personas along different age groups with a wider age range among them?</w:t>
      </w:r>
      <w:r w:rsidR="00901C84">
        <w:rPr>
          <w:rFonts w:asciiTheme="majorHAnsi" w:eastAsiaTheme="majorEastAsia" w:hAnsiTheme="majorHAnsi" w:cstheme="majorBidi"/>
          <w:bCs/>
          <w:color w:val="59595B"/>
          <w:sz w:val="24"/>
          <w:szCs w:val="24"/>
          <w:lang w:eastAsia="en-US"/>
        </w:rPr>
        <w:t>”</w:t>
      </w:r>
    </w:p>
    <w:p w14:paraId="2AEE3723" w14:textId="2134BA89" w:rsidR="00901C84" w:rsidRDefault="00901C84" w:rsidP="00901C84">
      <w:pPr>
        <w:pStyle w:val="FedBody1013"/>
        <w:spacing w:line="276" w:lineRule="auto"/>
        <w:ind w:left="1440" w:right="118"/>
        <w:rPr>
          <w:rFonts w:asciiTheme="majorHAnsi" w:eastAsiaTheme="majorEastAsia" w:hAnsiTheme="majorHAnsi" w:cstheme="majorBidi"/>
          <w:b/>
          <w:color w:val="59595B"/>
          <w:sz w:val="24"/>
          <w:szCs w:val="24"/>
          <w:lang w:eastAsia="en-US"/>
        </w:rPr>
      </w:pPr>
      <w:r>
        <w:rPr>
          <w:rFonts w:asciiTheme="majorHAnsi" w:eastAsiaTheme="majorEastAsia" w:hAnsiTheme="majorHAnsi" w:cstheme="majorBidi"/>
          <w:b/>
          <w:color w:val="59595B"/>
          <w:sz w:val="24"/>
          <w:szCs w:val="24"/>
          <w:lang w:eastAsia="en-US"/>
        </w:rPr>
        <w:t>Conversation Link:</w:t>
      </w:r>
    </w:p>
    <w:p w14:paraId="11E0A6B1" w14:textId="6174BCF9" w:rsidR="00760506" w:rsidRPr="00831BC3" w:rsidRDefault="00760506" w:rsidP="00901C84">
      <w:pPr>
        <w:pStyle w:val="FedBody1013"/>
        <w:spacing w:line="276" w:lineRule="auto"/>
        <w:ind w:left="1440" w:right="118"/>
        <w:rPr>
          <w:rFonts w:asciiTheme="majorHAnsi" w:eastAsiaTheme="majorEastAsia" w:hAnsiTheme="majorHAnsi" w:cstheme="majorBidi"/>
          <w:bCs/>
          <w:color w:val="59595B"/>
          <w:sz w:val="24"/>
          <w:szCs w:val="24"/>
          <w:lang w:eastAsia="en-US"/>
        </w:rPr>
      </w:pPr>
      <w:hyperlink r:id="rId17" w:history="1">
        <w:r w:rsidRPr="00760506">
          <w:rPr>
            <w:rStyle w:val="Hyperlink"/>
            <w:rFonts w:asciiTheme="majorHAnsi" w:eastAsiaTheme="majorEastAsia" w:hAnsiTheme="majorHAnsi" w:cstheme="majorBidi"/>
            <w:bCs/>
            <w:sz w:val="24"/>
            <w:szCs w:val="24"/>
            <w:lang w:eastAsia="en-US"/>
          </w:rPr>
          <w:t>https://chatgpt.com/s/t_69b76986e26c8191b46e24294034db01</w:t>
        </w:r>
      </w:hyperlink>
    </w:p>
    <w:p w14:paraId="77CE4430" w14:textId="5368CE5A" w:rsidR="0044265B" w:rsidRPr="0044265B" w:rsidRDefault="0044265B" w:rsidP="0044265B">
      <w:pPr>
        <w:pStyle w:val="ListParagraph"/>
        <w:ind w:left="720"/>
      </w:pPr>
    </w:p>
    <w:p w14:paraId="7B2D2345" w14:textId="5CDD208E" w:rsidR="007A455C" w:rsidRPr="00662BE8" w:rsidRDefault="007A455C" w:rsidP="0044265B">
      <w:pPr>
        <w:pStyle w:val="ListParagraph"/>
        <w:ind w:left="720"/>
      </w:pPr>
    </w:p>
    <w:p w14:paraId="00B858E6" w14:textId="07D8AB27" w:rsidR="006D01DA" w:rsidRDefault="006D01DA" w:rsidP="00662BE8">
      <w:pPr>
        <w:rPr>
          <w:rFonts w:asciiTheme="majorHAnsi" w:eastAsiaTheme="majorEastAsia" w:hAnsiTheme="majorHAnsi" w:cstheme="majorBidi"/>
          <w:b/>
          <w:color w:val="59595B"/>
          <w:sz w:val="24"/>
          <w:szCs w:val="24"/>
        </w:rPr>
      </w:pPr>
    </w:p>
    <w:p w14:paraId="2C5E3CAD" w14:textId="77777777" w:rsidR="00517EB0" w:rsidRDefault="00517EB0" w:rsidP="00662BE8">
      <w:pPr>
        <w:rPr>
          <w:rFonts w:asciiTheme="majorHAnsi" w:eastAsiaTheme="majorEastAsia" w:hAnsiTheme="majorHAnsi" w:cstheme="majorBidi"/>
          <w:b/>
          <w:color w:val="59595B"/>
          <w:sz w:val="24"/>
          <w:szCs w:val="24"/>
        </w:rPr>
      </w:pPr>
    </w:p>
    <w:p w14:paraId="621327D6" w14:textId="77777777" w:rsidR="00517EB0" w:rsidRDefault="00517EB0" w:rsidP="00662BE8">
      <w:pPr>
        <w:rPr>
          <w:rFonts w:asciiTheme="majorHAnsi" w:eastAsiaTheme="majorEastAsia" w:hAnsiTheme="majorHAnsi" w:cstheme="majorBidi"/>
          <w:b/>
          <w:color w:val="59595B"/>
          <w:sz w:val="24"/>
          <w:szCs w:val="24"/>
        </w:rPr>
      </w:pPr>
    </w:p>
    <w:p w14:paraId="675873B0" w14:textId="77777777" w:rsidR="00517EB0" w:rsidRDefault="00517EB0" w:rsidP="00662BE8">
      <w:pPr>
        <w:rPr>
          <w:rFonts w:asciiTheme="majorHAnsi" w:eastAsiaTheme="majorEastAsia" w:hAnsiTheme="majorHAnsi" w:cstheme="majorBidi"/>
          <w:b/>
          <w:color w:val="59595B"/>
          <w:sz w:val="24"/>
          <w:szCs w:val="24"/>
        </w:rPr>
      </w:pPr>
    </w:p>
    <w:p w14:paraId="4CC66166" w14:textId="77777777" w:rsidR="006D01DA" w:rsidRDefault="006D01DA" w:rsidP="00662BE8">
      <w:pPr>
        <w:rPr>
          <w:rFonts w:asciiTheme="majorHAnsi" w:eastAsiaTheme="majorEastAsia" w:hAnsiTheme="majorHAnsi" w:cstheme="majorBidi"/>
          <w:b/>
          <w:color w:val="59595B"/>
          <w:sz w:val="24"/>
          <w:szCs w:val="24"/>
        </w:rPr>
      </w:pPr>
    </w:p>
    <w:p w14:paraId="64621DD4" w14:textId="77777777" w:rsidR="000421C2" w:rsidRDefault="000421C2" w:rsidP="00662BE8">
      <w:pPr>
        <w:rPr>
          <w:rFonts w:asciiTheme="majorHAnsi" w:eastAsiaTheme="majorEastAsia" w:hAnsiTheme="majorHAnsi" w:cstheme="majorBidi"/>
          <w:b/>
          <w:color w:val="59595B"/>
          <w:sz w:val="24"/>
          <w:szCs w:val="24"/>
        </w:rPr>
      </w:pPr>
    </w:p>
    <w:p w14:paraId="02C66EFF" w14:textId="77777777" w:rsidR="000421C2" w:rsidRDefault="000421C2" w:rsidP="00662BE8">
      <w:pPr>
        <w:rPr>
          <w:rFonts w:asciiTheme="majorHAnsi" w:eastAsiaTheme="majorEastAsia" w:hAnsiTheme="majorHAnsi" w:cstheme="majorBidi"/>
          <w:b/>
          <w:color w:val="59595B"/>
          <w:sz w:val="24"/>
          <w:szCs w:val="24"/>
        </w:rPr>
      </w:pPr>
    </w:p>
    <w:p w14:paraId="47324E08" w14:textId="77777777" w:rsidR="000421C2" w:rsidRDefault="000421C2" w:rsidP="00662BE8">
      <w:pPr>
        <w:rPr>
          <w:rFonts w:asciiTheme="majorHAnsi" w:eastAsiaTheme="majorEastAsia" w:hAnsiTheme="majorHAnsi" w:cstheme="majorBidi"/>
          <w:b/>
          <w:color w:val="59595B"/>
          <w:sz w:val="24"/>
          <w:szCs w:val="24"/>
        </w:rPr>
      </w:pPr>
    </w:p>
    <w:p w14:paraId="43336FA5" w14:textId="77777777" w:rsidR="006D01DA" w:rsidRDefault="006D01DA" w:rsidP="00662BE8">
      <w:pPr>
        <w:rPr>
          <w:rFonts w:asciiTheme="majorHAnsi" w:eastAsiaTheme="majorEastAsia" w:hAnsiTheme="majorHAnsi" w:cstheme="majorBidi"/>
          <w:b/>
          <w:color w:val="59595B"/>
          <w:sz w:val="24"/>
          <w:szCs w:val="24"/>
        </w:rPr>
      </w:pPr>
    </w:p>
    <w:p w14:paraId="79B7EE58" w14:textId="77777777" w:rsidR="00662BE8" w:rsidRDefault="00662BE8" w:rsidP="00662BE8">
      <w:pPr>
        <w:pStyle w:val="Heading1"/>
        <w:ind w:right="118"/>
      </w:pPr>
      <w:r>
        <w:lastRenderedPageBreak/>
        <w:t>Tutorial 03 - Patterns, Principles</w:t>
      </w:r>
      <w:r w:rsidRPr="003153C7">
        <w:t xml:space="preserve"> and User </w:t>
      </w:r>
      <w:r>
        <w:t>Tasks</w:t>
      </w:r>
    </w:p>
    <w:p w14:paraId="25CCAF13" w14:textId="77777777" w:rsidR="00662BE8" w:rsidRDefault="00662BE8" w:rsidP="00662BE8">
      <w:pPr>
        <w:pStyle w:val="Heading2"/>
        <w:ind w:right="118"/>
      </w:pPr>
      <w:r>
        <w:t>Part 1:</w:t>
      </w:r>
    </w:p>
    <w:p w14:paraId="386520A7" w14:textId="77777777" w:rsidR="00662BE8" w:rsidRDefault="00662BE8" w:rsidP="00662BE8">
      <w:pPr>
        <w:pStyle w:val="Heading3"/>
        <w:ind w:right="118"/>
      </w:pPr>
      <w:r>
        <w:t xml:space="preserve">a) </w:t>
      </w:r>
      <w:r w:rsidRPr="007906B9">
        <w:t>Deceptive Patterns</w:t>
      </w:r>
    </w:p>
    <w:p w14:paraId="3BC11AEA" w14:textId="385B55A7" w:rsidR="00D54E98" w:rsidRDefault="008D0F02" w:rsidP="00D54E98">
      <w:r>
        <w:t>Amazon Prime</w:t>
      </w:r>
      <w:r w:rsidR="008F19C2">
        <w:t xml:space="preserve"> Delivery</w:t>
      </w:r>
    </w:p>
    <w:p w14:paraId="2C88AD35" w14:textId="294DF95F" w:rsidR="008F19C2" w:rsidRDefault="000A6A12" w:rsidP="00845DB8">
      <w:pPr>
        <w:pStyle w:val="ListParagraph"/>
        <w:numPr>
          <w:ilvl w:val="0"/>
          <w:numId w:val="91"/>
        </w:numPr>
      </w:pPr>
      <w:r>
        <w:t xml:space="preserve">I purchased an item on Amazon </w:t>
      </w:r>
      <w:r w:rsidR="005F72C0">
        <w:t>and proceeded to the checkout stage</w:t>
      </w:r>
      <w:r w:rsidR="00EE1521">
        <w:t>,</w:t>
      </w:r>
      <w:r w:rsidR="005F72C0">
        <w:t xml:space="preserve"> where </w:t>
      </w:r>
      <w:r w:rsidR="00EE1521">
        <w:t>I was asked if I wanted a faster delivery</w:t>
      </w:r>
      <w:r w:rsidR="00B83400">
        <w:t xml:space="preserve"> </w:t>
      </w:r>
      <w:r w:rsidR="00AD454D">
        <w:t xml:space="preserve">at </w:t>
      </w:r>
      <w:r w:rsidR="0069787C">
        <w:t>no additional cost</w:t>
      </w:r>
      <w:r w:rsidR="00355F0A">
        <w:t xml:space="preserve">. However, this option was not explicitly stated to </w:t>
      </w:r>
      <w:r w:rsidR="00FF72E1">
        <w:t>incur an additional</w:t>
      </w:r>
      <w:r w:rsidR="00355F0A">
        <w:t xml:space="preserve"> cost in later months as a recurring monthly fee.</w:t>
      </w:r>
    </w:p>
    <w:p w14:paraId="10352821" w14:textId="09B16271" w:rsidR="00845DB8" w:rsidRDefault="00845DB8" w:rsidP="00845DB8">
      <w:pPr>
        <w:pStyle w:val="ListParagraph"/>
        <w:numPr>
          <w:ilvl w:val="0"/>
          <w:numId w:val="91"/>
        </w:numPr>
      </w:pPr>
      <w:r>
        <w:t>The business</w:t>
      </w:r>
      <w:r w:rsidR="00507CD4">
        <w:t xml:space="preserve"> gained a monthly subscription to </w:t>
      </w:r>
      <w:r w:rsidR="00701858">
        <w:t xml:space="preserve">the </w:t>
      </w:r>
      <w:r w:rsidR="00507CD4">
        <w:t xml:space="preserve">online streaming </w:t>
      </w:r>
      <w:r w:rsidR="00701858">
        <w:t>platform Amazon Prime.</w:t>
      </w:r>
    </w:p>
    <w:p w14:paraId="06500DFD" w14:textId="394891E1" w:rsidR="00F47359" w:rsidRPr="00F47359" w:rsidRDefault="00690E99" w:rsidP="00F47359">
      <w:pPr>
        <w:pStyle w:val="ListParagraph"/>
        <w:numPr>
          <w:ilvl w:val="0"/>
          <w:numId w:val="91"/>
        </w:numPr>
      </w:pPr>
      <w:r>
        <w:t>No</w:t>
      </w:r>
      <w:r w:rsidR="00FF72E1">
        <w:t>,</w:t>
      </w:r>
      <w:r>
        <w:t xml:space="preserve"> it has not been changed. Anyone </w:t>
      </w:r>
      <w:r w:rsidR="00FF72E1">
        <w:t>who</w:t>
      </w:r>
      <w:r>
        <w:t xml:space="preserve"> didn’t want the addition of an online streaming service at an </w:t>
      </w:r>
      <w:r w:rsidR="00FF72E1">
        <w:t>extra recurring monthly fee</w:t>
      </w:r>
      <w:r>
        <w:t xml:space="preserve"> will have to go back to the platform and </w:t>
      </w:r>
      <w:r w:rsidR="00FF72E1">
        <w:t>unsubscribe from the service.</w:t>
      </w:r>
    </w:p>
    <w:p w14:paraId="19BDAF38" w14:textId="77777777" w:rsidR="00662BE8" w:rsidRDefault="00662BE8" w:rsidP="00662BE8">
      <w:pPr>
        <w:pStyle w:val="Heading3"/>
        <w:ind w:right="118"/>
      </w:pPr>
      <w:r>
        <w:t xml:space="preserve">b) </w:t>
      </w:r>
      <w:r w:rsidRPr="007906B9">
        <w:t>Interaction Design Principles</w:t>
      </w:r>
    </w:p>
    <w:p w14:paraId="21863AD6" w14:textId="7A887235" w:rsidR="00B66086" w:rsidRDefault="000B0C86" w:rsidP="00B66086">
      <w:r>
        <w:t>Fridge (Refrigerator)</w:t>
      </w:r>
    </w:p>
    <w:p w14:paraId="2D2D4B51" w14:textId="04443AFC" w:rsidR="000E735F" w:rsidRDefault="000E735F" w:rsidP="00B66086">
      <w:r>
        <w:rPr>
          <w:noProof/>
        </w:rPr>
        <w:drawing>
          <wp:inline distT="0" distB="0" distL="0" distR="0" wp14:anchorId="5272819C" wp14:editId="52145183">
            <wp:extent cx="2360428" cy="2629535"/>
            <wp:effectExtent l="0" t="0" r="1905" b="0"/>
            <wp:docPr id="2125023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83627" cy="2655379"/>
                    </a:xfrm>
                    <a:prstGeom prst="rect">
                      <a:avLst/>
                    </a:prstGeom>
                    <a:noFill/>
                    <a:ln>
                      <a:noFill/>
                    </a:ln>
                  </pic:spPr>
                </pic:pic>
              </a:graphicData>
            </a:graphic>
          </wp:inline>
        </w:drawing>
      </w:r>
    </w:p>
    <w:p w14:paraId="07F8BE12" w14:textId="6076B178" w:rsidR="0074770F" w:rsidRDefault="00C358FC" w:rsidP="00F47D6D">
      <w:pPr>
        <w:pStyle w:val="ListParagraph"/>
        <w:numPr>
          <w:ilvl w:val="0"/>
          <w:numId w:val="92"/>
        </w:numPr>
      </w:pPr>
      <w:r>
        <w:t xml:space="preserve">Affordance: The fridge has a handle that </w:t>
      </w:r>
      <w:r w:rsidR="005F0F97">
        <w:t xml:space="preserve">suggests that it needs to be pulled to open the fridge, it also has </w:t>
      </w:r>
      <w:r w:rsidR="006949C8">
        <w:t xml:space="preserve">shelves </w:t>
      </w:r>
      <w:r w:rsidR="0074770F">
        <w:t>that suggest</w:t>
      </w:r>
      <w:r w:rsidR="006949C8">
        <w:t xml:space="preserve"> that </w:t>
      </w:r>
      <w:r w:rsidR="00837A3C">
        <w:t xml:space="preserve">food items can be placed in them and </w:t>
      </w:r>
      <w:r w:rsidR="0074770F">
        <w:t>sliding drawers which suggest that it can be pulled in and out.</w:t>
      </w:r>
    </w:p>
    <w:p w14:paraId="333E82A6" w14:textId="2DFEA0E9" w:rsidR="00F47D6D" w:rsidRDefault="00C358FC" w:rsidP="00F47D6D">
      <w:pPr>
        <w:pStyle w:val="ListParagraph"/>
        <w:numPr>
          <w:ilvl w:val="0"/>
          <w:numId w:val="92"/>
        </w:numPr>
      </w:pPr>
      <w:r>
        <w:t xml:space="preserve"> </w:t>
      </w:r>
      <w:r w:rsidR="006034F6">
        <w:t>Visibil</w:t>
      </w:r>
      <w:r w:rsidR="00D34DB9">
        <w:t xml:space="preserve">ity: The fridge </w:t>
      </w:r>
      <w:r w:rsidR="000B6649">
        <w:t xml:space="preserve">handle, drawers and </w:t>
      </w:r>
      <w:r w:rsidR="00746B7D">
        <w:t xml:space="preserve">shelves </w:t>
      </w:r>
      <w:r w:rsidR="00FB24CA">
        <w:t xml:space="preserve">compartments </w:t>
      </w:r>
      <w:r w:rsidR="00746B7D">
        <w:t>are visible</w:t>
      </w:r>
      <w:r w:rsidR="00FB24CA">
        <w:t>,</w:t>
      </w:r>
      <w:r w:rsidR="00746B7D">
        <w:t xml:space="preserve"> </w:t>
      </w:r>
      <w:r w:rsidR="00FB24CA">
        <w:t>showing how users should i</w:t>
      </w:r>
      <w:r w:rsidR="00C063A6">
        <w:t xml:space="preserve">nteract with it. It </w:t>
      </w:r>
      <w:r w:rsidR="007536BA">
        <w:t xml:space="preserve">also </w:t>
      </w:r>
      <w:r w:rsidR="008176DB">
        <w:t>has</w:t>
      </w:r>
      <w:r w:rsidR="00C063A6">
        <w:t xml:space="preserve"> temperature</w:t>
      </w:r>
      <w:r w:rsidR="007536BA">
        <w:t xml:space="preserve"> display</w:t>
      </w:r>
      <w:r w:rsidR="008C0380">
        <w:t xml:space="preserve">s and </w:t>
      </w:r>
      <w:r w:rsidR="008176DB">
        <w:t xml:space="preserve">a </w:t>
      </w:r>
      <w:r w:rsidR="008C0380">
        <w:t xml:space="preserve">control </w:t>
      </w:r>
      <w:r w:rsidR="008111B1">
        <w:t xml:space="preserve">panel, </w:t>
      </w:r>
      <w:r w:rsidR="008C0380">
        <w:t xml:space="preserve">which can indicate the temperature setting and </w:t>
      </w:r>
      <w:r w:rsidR="008176DB">
        <w:t>can also be adjusted</w:t>
      </w:r>
      <w:r w:rsidR="00E26505">
        <w:t xml:space="preserve"> to other temperatures</w:t>
      </w:r>
      <w:r w:rsidR="008176DB">
        <w:t>.</w:t>
      </w:r>
    </w:p>
    <w:p w14:paraId="2A01E594" w14:textId="3EBBA60C" w:rsidR="00F47359" w:rsidRPr="00F47359" w:rsidRDefault="005F34DC" w:rsidP="00F47359">
      <w:pPr>
        <w:pStyle w:val="ListParagraph"/>
        <w:numPr>
          <w:ilvl w:val="0"/>
          <w:numId w:val="92"/>
        </w:numPr>
      </w:pPr>
      <w:r>
        <w:t xml:space="preserve">Consistency: Most </w:t>
      </w:r>
      <w:r w:rsidR="00CF2731">
        <w:t>fridges</w:t>
      </w:r>
      <w:r>
        <w:t xml:space="preserve"> have a consistent</w:t>
      </w:r>
      <w:r w:rsidR="00CF2731">
        <w:t xml:space="preserve"> standard</w:t>
      </w:r>
      <w:r>
        <w:t xml:space="preserve"> design of </w:t>
      </w:r>
      <w:r w:rsidR="00CF2731">
        <w:t>handle, compartments and shelves</w:t>
      </w:r>
      <w:r w:rsidR="008111B1">
        <w:t>,</w:t>
      </w:r>
      <w:r w:rsidR="009F0537">
        <w:t xml:space="preserve"> which makes it easy for most users to know how to interact and use it.</w:t>
      </w:r>
    </w:p>
    <w:p w14:paraId="21F02353" w14:textId="77777777" w:rsidR="00662BE8" w:rsidRDefault="00662BE8" w:rsidP="00662BE8">
      <w:pPr>
        <w:pStyle w:val="Heading3"/>
        <w:ind w:right="118"/>
      </w:pPr>
      <w:r>
        <w:lastRenderedPageBreak/>
        <w:t xml:space="preserve">c) </w:t>
      </w:r>
      <w:r w:rsidRPr="00D67639">
        <w:t>Norman's Seven Stages of Action</w:t>
      </w:r>
    </w:p>
    <w:p w14:paraId="64E5D5F4" w14:textId="3DF4916C" w:rsidR="00F47359" w:rsidRDefault="004D23DD" w:rsidP="00F47359">
      <w:r>
        <w:rPr>
          <w:noProof/>
        </w:rPr>
        <w:drawing>
          <wp:inline distT="0" distB="0" distL="0" distR="0" wp14:anchorId="12545E91" wp14:editId="15D383C6">
            <wp:extent cx="2163726" cy="2721610"/>
            <wp:effectExtent l="0" t="0" r="8255" b="2540"/>
            <wp:docPr id="59771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71242" cy="2731064"/>
                    </a:xfrm>
                    <a:prstGeom prst="rect">
                      <a:avLst/>
                    </a:prstGeom>
                    <a:noFill/>
                    <a:ln>
                      <a:noFill/>
                    </a:ln>
                  </pic:spPr>
                </pic:pic>
              </a:graphicData>
            </a:graphic>
          </wp:inline>
        </w:drawing>
      </w:r>
    </w:p>
    <w:p w14:paraId="79B452A5" w14:textId="74F84EB1" w:rsidR="004D23DD" w:rsidRDefault="00E23E3D" w:rsidP="00E23E3D">
      <w:pPr>
        <w:pStyle w:val="ListParagraph"/>
        <w:numPr>
          <w:ilvl w:val="0"/>
          <w:numId w:val="93"/>
        </w:numPr>
      </w:pPr>
      <w:r>
        <w:t>Goal: The user's goal is to purchase an item from Amazon</w:t>
      </w:r>
    </w:p>
    <w:p w14:paraId="6C6D3577" w14:textId="32C7A4C4" w:rsidR="00E23E3D" w:rsidRDefault="0015380E" w:rsidP="00E23E3D">
      <w:pPr>
        <w:pStyle w:val="ListParagraph"/>
        <w:numPr>
          <w:ilvl w:val="0"/>
          <w:numId w:val="93"/>
        </w:numPr>
      </w:pPr>
      <w:r>
        <w:t xml:space="preserve">Plan: They check </w:t>
      </w:r>
      <w:r w:rsidR="001A3A70">
        <w:t xml:space="preserve">the </w:t>
      </w:r>
      <w:r>
        <w:t>Amazon website to order the item</w:t>
      </w:r>
    </w:p>
    <w:p w14:paraId="5CB4BFF7" w14:textId="03BADD47" w:rsidR="0015380E" w:rsidRDefault="0015380E" w:rsidP="00E23E3D">
      <w:pPr>
        <w:pStyle w:val="ListParagraph"/>
        <w:numPr>
          <w:ilvl w:val="0"/>
          <w:numId w:val="93"/>
        </w:numPr>
      </w:pPr>
      <w:r>
        <w:t xml:space="preserve">Specify: </w:t>
      </w:r>
      <w:r w:rsidR="001A3A70">
        <w:t>The desired item is selected</w:t>
      </w:r>
    </w:p>
    <w:p w14:paraId="7AF7F66D" w14:textId="1FD04713" w:rsidR="001A3A70" w:rsidRDefault="001A3A70" w:rsidP="00E23E3D">
      <w:pPr>
        <w:pStyle w:val="ListParagraph"/>
        <w:numPr>
          <w:ilvl w:val="0"/>
          <w:numId w:val="93"/>
        </w:numPr>
      </w:pPr>
      <w:r>
        <w:t>Perform:</w:t>
      </w:r>
      <w:r w:rsidR="00437102">
        <w:t xml:space="preserve"> </w:t>
      </w:r>
      <w:r w:rsidR="000B04C4">
        <w:t>The user interacts with the webpage, tapping the screen</w:t>
      </w:r>
      <w:r w:rsidR="00437102">
        <w:t>, inputting payment</w:t>
      </w:r>
      <w:r w:rsidR="0054208D">
        <w:t xml:space="preserve"> and</w:t>
      </w:r>
      <w:r w:rsidR="006E4FF9">
        <w:t xml:space="preserve"> confirming orders.</w:t>
      </w:r>
    </w:p>
    <w:p w14:paraId="7BB1B9E6" w14:textId="3956C74D" w:rsidR="006E4FF9" w:rsidRDefault="002977EF" w:rsidP="00E23E3D">
      <w:pPr>
        <w:pStyle w:val="ListParagraph"/>
        <w:numPr>
          <w:ilvl w:val="0"/>
          <w:numId w:val="93"/>
        </w:numPr>
      </w:pPr>
      <w:r>
        <w:t xml:space="preserve">Perceive: The user </w:t>
      </w:r>
      <w:r w:rsidR="001939C9">
        <w:t>receives</w:t>
      </w:r>
      <w:r>
        <w:t xml:space="preserve"> order confirmation </w:t>
      </w:r>
      <w:r w:rsidR="001939C9">
        <w:t xml:space="preserve">and </w:t>
      </w:r>
      <w:r>
        <w:t>payment receipt</w:t>
      </w:r>
    </w:p>
    <w:p w14:paraId="1E97A3D0" w14:textId="2CE54530" w:rsidR="00107C96" w:rsidRDefault="001939C9" w:rsidP="00CA1F03">
      <w:pPr>
        <w:pStyle w:val="ListParagraph"/>
        <w:numPr>
          <w:ilvl w:val="0"/>
          <w:numId w:val="93"/>
        </w:numPr>
      </w:pPr>
      <w:r>
        <w:t xml:space="preserve">Interpret: </w:t>
      </w:r>
      <w:r w:rsidR="00330221">
        <w:t xml:space="preserve">The user interprets the feedback to ensure </w:t>
      </w:r>
      <w:r w:rsidR="001B6719">
        <w:t xml:space="preserve">the </w:t>
      </w:r>
      <w:r w:rsidR="00107C96">
        <w:t xml:space="preserve">order is correct and </w:t>
      </w:r>
      <w:r w:rsidR="001B6719">
        <w:t xml:space="preserve">the </w:t>
      </w:r>
      <w:r w:rsidR="00107C96">
        <w:t>payment went through.</w:t>
      </w:r>
    </w:p>
    <w:p w14:paraId="15BFCA56" w14:textId="3FA52FE3" w:rsidR="00330221" w:rsidRPr="00F47359" w:rsidRDefault="00107C96" w:rsidP="00CA1F03">
      <w:pPr>
        <w:pStyle w:val="ListParagraph"/>
        <w:numPr>
          <w:ilvl w:val="0"/>
          <w:numId w:val="93"/>
        </w:numPr>
      </w:pPr>
      <w:r>
        <w:t>C</w:t>
      </w:r>
      <w:r w:rsidR="00330221">
        <w:t xml:space="preserve">ompare: </w:t>
      </w:r>
      <w:r w:rsidR="000601CE">
        <w:t>The user evaluates their goal to see</w:t>
      </w:r>
      <w:r w:rsidR="001B6719">
        <w:t xml:space="preserve"> if the item received matches their experience.</w:t>
      </w:r>
    </w:p>
    <w:p w14:paraId="2A8D57FE" w14:textId="77777777" w:rsidR="00662BE8" w:rsidRDefault="00662BE8" w:rsidP="00662BE8">
      <w:pPr>
        <w:pStyle w:val="Heading2"/>
        <w:ind w:right="118"/>
      </w:pPr>
      <w:r>
        <w:t>Part 2:</w:t>
      </w:r>
    </w:p>
    <w:p w14:paraId="19A87905" w14:textId="6D989FF3" w:rsidR="00662BE8" w:rsidRDefault="00662BE8" w:rsidP="00662BE8">
      <w:pPr>
        <w:pStyle w:val="Heading3"/>
        <w:ind w:right="118"/>
      </w:pPr>
      <w:r>
        <w:t xml:space="preserve">a) </w:t>
      </w:r>
      <w:r w:rsidRPr="00250FEA">
        <w:t>User Stor</w:t>
      </w:r>
      <w:r w:rsidR="00F66E77">
        <w:t>y</w:t>
      </w:r>
    </w:p>
    <w:p w14:paraId="2AC175F6" w14:textId="11EB1112" w:rsidR="00B57ACF" w:rsidRPr="004A3EF3" w:rsidRDefault="008A6DD6" w:rsidP="004A3EF3">
      <w:pPr>
        <w:pStyle w:val="ListParagraph"/>
        <w:numPr>
          <w:ilvl w:val="0"/>
          <w:numId w:val="95"/>
        </w:numPr>
        <w:rPr>
          <w:b/>
          <w:bCs/>
        </w:rPr>
      </w:pPr>
      <w:r w:rsidRPr="004A3EF3">
        <w:rPr>
          <w:b/>
          <w:bCs/>
        </w:rPr>
        <w:t>Account Registration and Login</w:t>
      </w:r>
    </w:p>
    <w:p w14:paraId="54F3FE13" w14:textId="4A0FCE74" w:rsidR="008A6DD6" w:rsidRPr="00B57ACF" w:rsidRDefault="008A6DD6" w:rsidP="008A6DD6">
      <w:pPr>
        <w:pStyle w:val="ListParagraph"/>
        <w:ind w:left="720"/>
        <w:rPr>
          <w:b/>
          <w:bCs/>
        </w:rPr>
      </w:pPr>
      <w:r w:rsidRPr="00B57ACF">
        <w:rPr>
          <w:b/>
          <w:bCs/>
        </w:rPr>
        <w:t>User Story</w:t>
      </w:r>
    </w:p>
    <w:p w14:paraId="77FD5E45" w14:textId="692224C3" w:rsidR="001C064D" w:rsidRDefault="001C064D" w:rsidP="008A6DD6">
      <w:pPr>
        <w:pStyle w:val="ListParagraph"/>
        <w:ind w:left="720"/>
      </w:pPr>
      <w:r>
        <w:t>As a new user, I want to create an account and log in securely</w:t>
      </w:r>
      <w:r w:rsidR="00F66E77">
        <w:t>, so that I can place orders and track my purchases.</w:t>
      </w:r>
    </w:p>
    <w:p w14:paraId="2A2C7A48" w14:textId="77777777" w:rsidR="00F66E77" w:rsidRDefault="00F66E77" w:rsidP="008A6DD6">
      <w:pPr>
        <w:pStyle w:val="ListParagraph"/>
        <w:ind w:left="720"/>
      </w:pPr>
    </w:p>
    <w:p w14:paraId="0883B541" w14:textId="34623B00" w:rsidR="00B57ACF" w:rsidRDefault="00B57ACF" w:rsidP="008A6DD6">
      <w:pPr>
        <w:pStyle w:val="ListParagraph"/>
        <w:ind w:left="720"/>
        <w:rPr>
          <w:b/>
          <w:bCs/>
        </w:rPr>
      </w:pPr>
      <w:r w:rsidRPr="006E1048">
        <w:rPr>
          <w:b/>
          <w:bCs/>
        </w:rPr>
        <w:t>Acceptance</w:t>
      </w:r>
      <w:r w:rsidR="006E1048" w:rsidRPr="006E1048">
        <w:rPr>
          <w:b/>
          <w:bCs/>
        </w:rPr>
        <w:t xml:space="preserve"> Criteria</w:t>
      </w:r>
    </w:p>
    <w:p w14:paraId="7FAF54F3" w14:textId="49676EB1" w:rsidR="006E1048" w:rsidRPr="009237CC" w:rsidRDefault="006E1048" w:rsidP="006E1048">
      <w:pPr>
        <w:pStyle w:val="ListParagraph"/>
        <w:numPr>
          <w:ilvl w:val="0"/>
          <w:numId w:val="96"/>
        </w:numPr>
      </w:pPr>
      <w:r w:rsidRPr="009237CC">
        <w:t>Users can register using email and password</w:t>
      </w:r>
    </w:p>
    <w:p w14:paraId="5E903154" w14:textId="1E7FF548" w:rsidR="006E1048" w:rsidRPr="009237CC" w:rsidRDefault="006E1048" w:rsidP="006E1048">
      <w:pPr>
        <w:pStyle w:val="ListParagraph"/>
        <w:numPr>
          <w:ilvl w:val="0"/>
          <w:numId w:val="96"/>
        </w:numPr>
      </w:pPr>
      <w:r w:rsidRPr="009237CC">
        <w:t>Users can log in securely using their registered credentials</w:t>
      </w:r>
    </w:p>
    <w:p w14:paraId="249F5E02" w14:textId="184A5EBB" w:rsidR="006E1048" w:rsidRPr="009237CC" w:rsidRDefault="006E1048" w:rsidP="006E1048">
      <w:pPr>
        <w:pStyle w:val="ListParagraph"/>
        <w:numPr>
          <w:ilvl w:val="0"/>
          <w:numId w:val="96"/>
        </w:numPr>
      </w:pPr>
      <w:r w:rsidRPr="009237CC">
        <w:t>The system validates incorrect login details and displays an error message</w:t>
      </w:r>
    </w:p>
    <w:p w14:paraId="2301AFF8" w14:textId="35BFB921" w:rsidR="006E1048" w:rsidRPr="009237CC" w:rsidRDefault="006E1048" w:rsidP="006E1048">
      <w:pPr>
        <w:pStyle w:val="ListParagraph"/>
        <w:numPr>
          <w:ilvl w:val="0"/>
          <w:numId w:val="96"/>
        </w:numPr>
      </w:pPr>
      <w:r w:rsidRPr="009237CC">
        <w:t>Users can reset their password if forgotten</w:t>
      </w:r>
    </w:p>
    <w:p w14:paraId="573F4097" w14:textId="79D7C346" w:rsidR="006E1048" w:rsidRDefault="006E1048" w:rsidP="006E1048">
      <w:pPr>
        <w:pStyle w:val="ListParagraph"/>
        <w:numPr>
          <w:ilvl w:val="0"/>
          <w:numId w:val="96"/>
        </w:numPr>
      </w:pPr>
      <w:r w:rsidRPr="009237CC">
        <w:t>Login and registration should work smoothly on both</w:t>
      </w:r>
      <w:r w:rsidR="009237CC" w:rsidRPr="009237CC">
        <w:t xml:space="preserve"> </w:t>
      </w:r>
      <w:r w:rsidR="009237CC">
        <w:t>Android</w:t>
      </w:r>
      <w:r w:rsidR="009237CC" w:rsidRPr="009237CC">
        <w:t xml:space="preserve"> and IOS devices</w:t>
      </w:r>
    </w:p>
    <w:p w14:paraId="3B876D3C" w14:textId="77777777" w:rsidR="006E570D" w:rsidRDefault="006E570D" w:rsidP="006E570D">
      <w:pPr>
        <w:pStyle w:val="ListParagraph"/>
        <w:ind w:left="1440"/>
      </w:pPr>
    </w:p>
    <w:p w14:paraId="725E9B42" w14:textId="4C9BC3A2" w:rsidR="009237CC" w:rsidRPr="004A3EF3" w:rsidRDefault="00765C6A" w:rsidP="00765C6A">
      <w:pPr>
        <w:pStyle w:val="ListParagraph"/>
        <w:numPr>
          <w:ilvl w:val="0"/>
          <w:numId w:val="95"/>
        </w:numPr>
        <w:rPr>
          <w:b/>
          <w:bCs/>
        </w:rPr>
      </w:pPr>
      <w:r w:rsidRPr="004A3EF3">
        <w:rPr>
          <w:b/>
          <w:bCs/>
        </w:rPr>
        <w:t>Checkout and Payment</w:t>
      </w:r>
    </w:p>
    <w:p w14:paraId="38B57274" w14:textId="418A39DD" w:rsidR="006E570D" w:rsidRDefault="006E570D" w:rsidP="006E570D">
      <w:pPr>
        <w:pStyle w:val="ListParagraph"/>
        <w:ind w:left="720"/>
        <w:rPr>
          <w:b/>
          <w:bCs/>
        </w:rPr>
      </w:pPr>
      <w:r w:rsidRPr="006E570D">
        <w:rPr>
          <w:b/>
          <w:bCs/>
        </w:rPr>
        <w:t>User Story</w:t>
      </w:r>
    </w:p>
    <w:p w14:paraId="561F3712" w14:textId="24B5C54D" w:rsidR="006E570D" w:rsidRDefault="00DF0829" w:rsidP="006E570D">
      <w:pPr>
        <w:pStyle w:val="ListParagraph"/>
        <w:ind w:left="720"/>
      </w:pPr>
      <w:r w:rsidRPr="00D7478E">
        <w:t xml:space="preserve">As a customer, I want to </w:t>
      </w:r>
      <w:r w:rsidR="00D7478E" w:rsidRPr="00D7478E">
        <w:t>check out</w:t>
      </w:r>
      <w:r w:rsidRPr="00D7478E">
        <w:t xml:space="preserve"> and pay securely through the app, so that </w:t>
      </w:r>
      <w:r w:rsidR="00D7478E" w:rsidRPr="00D7478E">
        <w:t>my tea order can be processed and delivered to me.</w:t>
      </w:r>
    </w:p>
    <w:p w14:paraId="7FE9FC70" w14:textId="77777777" w:rsidR="00D7478E" w:rsidRDefault="00D7478E" w:rsidP="006E570D">
      <w:pPr>
        <w:pStyle w:val="ListParagraph"/>
        <w:ind w:left="720"/>
      </w:pPr>
    </w:p>
    <w:p w14:paraId="41772F8B" w14:textId="34109785" w:rsidR="001D4EF8" w:rsidRDefault="001D4EF8" w:rsidP="006E570D">
      <w:pPr>
        <w:pStyle w:val="ListParagraph"/>
        <w:ind w:left="720"/>
        <w:rPr>
          <w:b/>
          <w:bCs/>
        </w:rPr>
      </w:pPr>
      <w:r w:rsidRPr="001D4EF8">
        <w:rPr>
          <w:b/>
          <w:bCs/>
        </w:rPr>
        <w:t>Acceptance Criteria</w:t>
      </w:r>
    </w:p>
    <w:p w14:paraId="1E077D60" w14:textId="3F1B041A" w:rsidR="001D4EF8" w:rsidRPr="00C158B0" w:rsidRDefault="00494EB3" w:rsidP="001D4EF8">
      <w:pPr>
        <w:pStyle w:val="ListParagraph"/>
        <w:numPr>
          <w:ilvl w:val="0"/>
          <w:numId w:val="97"/>
        </w:numPr>
      </w:pPr>
      <w:r w:rsidRPr="00C158B0">
        <w:t>Users can review their order before confirming payment.</w:t>
      </w:r>
    </w:p>
    <w:p w14:paraId="12A09A26" w14:textId="20AEC40C" w:rsidR="00494EB3" w:rsidRPr="00C158B0" w:rsidRDefault="00494EB3" w:rsidP="001D4EF8">
      <w:pPr>
        <w:pStyle w:val="ListParagraph"/>
        <w:numPr>
          <w:ilvl w:val="0"/>
          <w:numId w:val="97"/>
        </w:numPr>
      </w:pPr>
      <w:r w:rsidRPr="00C158B0">
        <w:t>Users can enter delivery address details</w:t>
      </w:r>
      <w:r w:rsidR="001B1E00" w:rsidRPr="00C158B0">
        <w:t>.</w:t>
      </w:r>
    </w:p>
    <w:p w14:paraId="023F8A08" w14:textId="24ECBB43" w:rsidR="001B1E00" w:rsidRPr="00C158B0" w:rsidRDefault="001B1E00" w:rsidP="001D4EF8">
      <w:pPr>
        <w:pStyle w:val="ListParagraph"/>
        <w:numPr>
          <w:ilvl w:val="0"/>
          <w:numId w:val="97"/>
        </w:numPr>
      </w:pPr>
      <w:r w:rsidRPr="00C158B0">
        <w:t>The system supports multiple payment methods</w:t>
      </w:r>
      <w:r w:rsidR="00917323">
        <w:t>.</w:t>
      </w:r>
    </w:p>
    <w:p w14:paraId="20E9A784" w14:textId="5305E9F2" w:rsidR="00C158B0" w:rsidRDefault="00C158B0" w:rsidP="001D4EF8">
      <w:pPr>
        <w:pStyle w:val="ListParagraph"/>
        <w:numPr>
          <w:ilvl w:val="0"/>
          <w:numId w:val="97"/>
        </w:numPr>
      </w:pPr>
      <w:r w:rsidRPr="00C158B0">
        <w:t>Users receive an order confirmation notification or email</w:t>
      </w:r>
      <w:r w:rsidR="00917323">
        <w:t>.</w:t>
      </w:r>
    </w:p>
    <w:p w14:paraId="7C0866AE" w14:textId="77777777" w:rsidR="008B163C" w:rsidRDefault="008B163C" w:rsidP="001D4EF8">
      <w:pPr>
        <w:pStyle w:val="ListParagraph"/>
        <w:numPr>
          <w:ilvl w:val="0"/>
          <w:numId w:val="97"/>
        </w:numPr>
      </w:pPr>
    </w:p>
    <w:p w14:paraId="0400DC7A" w14:textId="5BF775C0" w:rsidR="004A3EF3" w:rsidRDefault="00E00CA4" w:rsidP="008B163C">
      <w:pPr>
        <w:pStyle w:val="ListParagraph"/>
        <w:numPr>
          <w:ilvl w:val="0"/>
          <w:numId w:val="95"/>
        </w:numPr>
        <w:rPr>
          <w:b/>
          <w:bCs/>
        </w:rPr>
      </w:pPr>
      <w:r w:rsidRPr="008B163C">
        <w:rPr>
          <w:b/>
          <w:bCs/>
        </w:rPr>
        <w:lastRenderedPageBreak/>
        <w:t>Viewing and Adding Products to Cart</w:t>
      </w:r>
    </w:p>
    <w:p w14:paraId="718B9958" w14:textId="48C21A1B" w:rsidR="008B163C" w:rsidRDefault="008B163C" w:rsidP="008B163C">
      <w:pPr>
        <w:pStyle w:val="ListParagraph"/>
        <w:ind w:left="720"/>
        <w:rPr>
          <w:b/>
          <w:bCs/>
        </w:rPr>
      </w:pPr>
      <w:r>
        <w:rPr>
          <w:b/>
          <w:bCs/>
        </w:rPr>
        <w:t>User Story</w:t>
      </w:r>
    </w:p>
    <w:p w14:paraId="4591C779" w14:textId="1555F83E" w:rsidR="008B163C" w:rsidRDefault="006D7444" w:rsidP="008B163C">
      <w:pPr>
        <w:pStyle w:val="ListParagraph"/>
        <w:ind w:left="720"/>
      </w:pPr>
      <w:r>
        <w:t xml:space="preserve">As a customer, </w:t>
      </w:r>
      <w:r w:rsidR="00654209">
        <w:t xml:space="preserve">I </w:t>
      </w:r>
      <w:r>
        <w:t xml:space="preserve">want to browse fresh tea leaves and add selected items to my cart, so that </w:t>
      </w:r>
      <w:r w:rsidR="00654209">
        <w:t>I can easily purchase the tea products I like.</w:t>
      </w:r>
    </w:p>
    <w:p w14:paraId="7724C65B" w14:textId="77777777" w:rsidR="00654209" w:rsidRDefault="00654209" w:rsidP="008B163C">
      <w:pPr>
        <w:pStyle w:val="ListParagraph"/>
        <w:ind w:left="720"/>
      </w:pPr>
    </w:p>
    <w:p w14:paraId="55793846" w14:textId="4C2C8BC7" w:rsidR="00654209" w:rsidRDefault="00654209" w:rsidP="008B163C">
      <w:pPr>
        <w:pStyle w:val="ListParagraph"/>
        <w:ind w:left="720"/>
        <w:rPr>
          <w:b/>
          <w:bCs/>
        </w:rPr>
      </w:pPr>
      <w:r w:rsidRPr="00B369A9">
        <w:rPr>
          <w:b/>
          <w:bCs/>
        </w:rPr>
        <w:t>Acceptance Criteria</w:t>
      </w:r>
    </w:p>
    <w:p w14:paraId="31A3BFB3" w14:textId="3E6A083C" w:rsidR="00B369A9" w:rsidRPr="00B17631" w:rsidRDefault="00B369A9" w:rsidP="00B369A9">
      <w:pPr>
        <w:pStyle w:val="ListParagraph"/>
        <w:numPr>
          <w:ilvl w:val="0"/>
          <w:numId w:val="98"/>
        </w:numPr>
      </w:pPr>
      <w:r w:rsidRPr="00B17631">
        <w:t>Users can view a list of available tea products with images and prices.</w:t>
      </w:r>
    </w:p>
    <w:p w14:paraId="705D6AF0" w14:textId="409962F2" w:rsidR="00B369A9" w:rsidRPr="00B17631" w:rsidRDefault="00B369A9" w:rsidP="00B369A9">
      <w:pPr>
        <w:pStyle w:val="ListParagraph"/>
        <w:numPr>
          <w:ilvl w:val="0"/>
          <w:numId w:val="98"/>
        </w:numPr>
      </w:pPr>
      <w:r w:rsidRPr="00B17631">
        <w:t>Users can</w:t>
      </w:r>
      <w:r w:rsidR="00F6758A" w:rsidRPr="00B17631">
        <w:t xml:space="preserve"> click on a product to view detailed descriptions.</w:t>
      </w:r>
    </w:p>
    <w:p w14:paraId="56EF7D20" w14:textId="528EF496" w:rsidR="00F6758A" w:rsidRPr="00B17631" w:rsidRDefault="00F6758A" w:rsidP="00B369A9">
      <w:pPr>
        <w:pStyle w:val="ListParagraph"/>
        <w:numPr>
          <w:ilvl w:val="0"/>
          <w:numId w:val="98"/>
        </w:numPr>
      </w:pPr>
      <w:r w:rsidRPr="00B17631">
        <w:t xml:space="preserve">Users can select </w:t>
      </w:r>
      <w:r w:rsidR="006351F3" w:rsidRPr="00B17631">
        <w:t xml:space="preserve">a </w:t>
      </w:r>
      <w:r w:rsidRPr="00B17631">
        <w:t>quantity before adding the product to the cart</w:t>
      </w:r>
      <w:r w:rsidR="006074F5">
        <w:t>.</w:t>
      </w:r>
    </w:p>
    <w:p w14:paraId="665DE8C8" w14:textId="1655CFF8" w:rsidR="00F6758A" w:rsidRPr="00B17631" w:rsidRDefault="006351F3" w:rsidP="00B369A9">
      <w:pPr>
        <w:pStyle w:val="ListParagraph"/>
        <w:numPr>
          <w:ilvl w:val="0"/>
          <w:numId w:val="98"/>
        </w:numPr>
      </w:pPr>
      <w:r w:rsidRPr="00B17631">
        <w:t>Users can see the updated cart total after adding items.</w:t>
      </w:r>
    </w:p>
    <w:p w14:paraId="4DEF8D2D" w14:textId="516FFB45" w:rsidR="006351F3" w:rsidRDefault="006351F3" w:rsidP="00B369A9">
      <w:pPr>
        <w:pStyle w:val="ListParagraph"/>
        <w:numPr>
          <w:ilvl w:val="0"/>
          <w:numId w:val="98"/>
        </w:numPr>
      </w:pPr>
      <w:r w:rsidRPr="00B17631">
        <w:t>Users can remove or change items in the cart before chec</w:t>
      </w:r>
      <w:r w:rsidR="00B17631" w:rsidRPr="00B17631">
        <w:t>k</w:t>
      </w:r>
      <w:r w:rsidRPr="00B17631">
        <w:t>out</w:t>
      </w:r>
      <w:r w:rsidR="006074F5">
        <w:t>.</w:t>
      </w:r>
    </w:p>
    <w:p w14:paraId="48C8987E" w14:textId="77777777" w:rsidR="006074F5" w:rsidRDefault="006074F5" w:rsidP="006074F5">
      <w:pPr>
        <w:pStyle w:val="ListParagraph"/>
        <w:ind w:left="1440"/>
      </w:pPr>
    </w:p>
    <w:p w14:paraId="3B85FA19" w14:textId="5DE04900" w:rsidR="0032588F" w:rsidRDefault="006074F5" w:rsidP="006074F5">
      <w:pPr>
        <w:pStyle w:val="ListParagraph"/>
        <w:numPr>
          <w:ilvl w:val="0"/>
          <w:numId w:val="95"/>
        </w:numPr>
        <w:rPr>
          <w:b/>
          <w:bCs/>
        </w:rPr>
      </w:pPr>
      <w:r w:rsidRPr="006074F5">
        <w:rPr>
          <w:b/>
          <w:bCs/>
        </w:rPr>
        <w:t>User Assistance Function</w:t>
      </w:r>
    </w:p>
    <w:p w14:paraId="09947F64" w14:textId="0890C7C3" w:rsidR="00470343" w:rsidRDefault="00470343" w:rsidP="00470343">
      <w:pPr>
        <w:pStyle w:val="ListParagraph"/>
        <w:ind w:left="720"/>
        <w:rPr>
          <w:b/>
          <w:bCs/>
        </w:rPr>
      </w:pPr>
      <w:r>
        <w:rPr>
          <w:b/>
          <w:bCs/>
        </w:rPr>
        <w:t>User Story</w:t>
      </w:r>
    </w:p>
    <w:p w14:paraId="47159A0E" w14:textId="1A8F9FDC" w:rsidR="00470343" w:rsidRDefault="00470343" w:rsidP="00470343">
      <w:pPr>
        <w:pStyle w:val="ListParagraph"/>
        <w:ind w:left="720"/>
      </w:pPr>
      <w:r>
        <w:t>As a user who needs help, I want to contact customer support through the app, so that I can resolve issues to orders or the app</w:t>
      </w:r>
      <w:r w:rsidR="00BD6F71">
        <w:t>.</w:t>
      </w:r>
    </w:p>
    <w:p w14:paraId="46FF87EF" w14:textId="77777777" w:rsidR="00BD6F71" w:rsidRDefault="00BD6F71" w:rsidP="00470343">
      <w:pPr>
        <w:pStyle w:val="ListParagraph"/>
        <w:ind w:left="720"/>
      </w:pPr>
    </w:p>
    <w:p w14:paraId="518A6161" w14:textId="51F7210C" w:rsidR="00BD6F71" w:rsidRDefault="00BD6F71" w:rsidP="00470343">
      <w:pPr>
        <w:pStyle w:val="ListParagraph"/>
        <w:ind w:left="720"/>
        <w:rPr>
          <w:b/>
          <w:bCs/>
        </w:rPr>
      </w:pPr>
      <w:r w:rsidRPr="00BD6F71">
        <w:rPr>
          <w:b/>
          <w:bCs/>
        </w:rPr>
        <w:t>Acceptance Criteria</w:t>
      </w:r>
    </w:p>
    <w:p w14:paraId="09C40974" w14:textId="6466DF1D" w:rsidR="00BD6F71" w:rsidRPr="008775EA" w:rsidRDefault="00CC477C" w:rsidP="00BD6F71">
      <w:pPr>
        <w:pStyle w:val="ListParagraph"/>
        <w:numPr>
          <w:ilvl w:val="0"/>
          <w:numId w:val="99"/>
        </w:numPr>
      </w:pPr>
      <w:r w:rsidRPr="008775EA">
        <w:t>U</w:t>
      </w:r>
      <w:r w:rsidR="00BD6F71" w:rsidRPr="008775EA">
        <w:t>ser</w:t>
      </w:r>
      <w:r w:rsidRPr="008775EA">
        <w:t>s can access a help or support section within the app</w:t>
      </w:r>
      <w:r w:rsidR="00F36D7B" w:rsidRPr="008775EA">
        <w:t>.</w:t>
      </w:r>
    </w:p>
    <w:p w14:paraId="61E7F188" w14:textId="598A55F7" w:rsidR="00CC477C" w:rsidRPr="008775EA" w:rsidRDefault="00CC477C" w:rsidP="00BD6F71">
      <w:pPr>
        <w:pStyle w:val="ListParagraph"/>
        <w:numPr>
          <w:ilvl w:val="0"/>
          <w:numId w:val="99"/>
        </w:numPr>
      </w:pPr>
      <w:r w:rsidRPr="008775EA">
        <w:t>Users can view frequently asked questions</w:t>
      </w:r>
      <w:r w:rsidR="00F36D7B" w:rsidRPr="008775EA">
        <w:t>.</w:t>
      </w:r>
    </w:p>
    <w:p w14:paraId="312D761F" w14:textId="2B10DD4B" w:rsidR="002E3364" w:rsidRPr="008775EA" w:rsidRDefault="002E3364" w:rsidP="00BD6F71">
      <w:pPr>
        <w:pStyle w:val="ListParagraph"/>
        <w:numPr>
          <w:ilvl w:val="0"/>
          <w:numId w:val="99"/>
        </w:numPr>
      </w:pPr>
      <w:r w:rsidRPr="008775EA">
        <w:t>Users can send a message or request help from customer support</w:t>
      </w:r>
      <w:r w:rsidR="00F36D7B" w:rsidRPr="008775EA">
        <w:t>.</w:t>
      </w:r>
    </w:p>
    <w:p w14:paraId="5DA60CA5" w14:textId="7464E3C6" w:rsidR="002E3364" w:rsidRPr="008775EA" w:rsidRDefault="00F36D7B" w:rsidP="00BD6F71">
      <w:pPr>
        <w:pStyle w:val="ListParagraph"/>
        <w:numPr>
          <w:ilvl w:val="0"/>
          <w:numId w:val="99"/>
        </w:numPr>
      </w:pPr>
      <w:r w:rsidRPr="008775EA">
        <w:t>Users receive confirmation that their support request has been received.</w:t>
      </w:r>
    </w:p>
    <w:p w14:paraId="0DC33FA5" w14:textId="528D89F8" w:rsidR="008775EA" w:rsidRDefault="008775EA" w:rsidP="00BD6F71">
      <w:pPr>
        <w:pStyle w:val="ListParagraph"/>
        <w:numPr>
          <w:ilvl w:val="0"/>
          <w:numId w:val="99"/>
        </w:numPr>
      </w:pPr>
      <w:r w:rsidRPr="008775EA">
        <w:t>The help section should be easy to locate and simple to use.</w:t>
      </w:r>
    </w:p>
    <w:p w14:paraId="6EDBDED3" w14:textId="77777777" w:rsidR="00132EB9" w:rsidRDefault="00132EB9" w:rsidP="00132EB9">
      <w:pPr>
        <w:pStyle w:val="ListParagraph"/>
        <w:ind w:left="1440"/>
      </w:pPr>
    </w:p>
    <w:p w14:paraId="79C1AE3A" w14:textId="36914926" w:rsidR="00124E20" w:rsidRDefault="00132EB9" w:rsidP="00132EB9">
      <w:pPr>
        <w:pStyle w:val="ListParagraph"/>
        <w:numPr>
          <w:ilvl w:val="0"/>
          <w:numId w:val="95"/>
        </w:numPr>
        <w:rPr>
          <w:b/>
          <w:bCs/>
        </w:rPr>
      </w:pPr>
      <w:r w:rsidRPr="00132EB9">
        <w:rPr>
          <w:b/>
          <w:bCs/>
        </w:rPr>
        <w:t>Personalised Tea Recommendations</w:t>
      </w:r>
    </w:p>
    <w:p w14:paraId="1ED3CA6D" w14:textId="0AA1EDE0" w:rsidR="00A515DE" w:rsidRDefault="00A515DE" w:rsidP="00A515DE">
      <w:pPr>
        <w:pStyle w:val="ListParagraph"/>
        <w:ind w:left="720"/>
        <w:rPr>
          <w:b/>
          <w:bCs/>
        </w:rPr>
      </w:pPr>
      <w:r>
        <w:rPr>
          <w:b/>
          <w:bCs/>
        </w:rPr>
        <w:t>User Story</w:t>
      </w:r>
    </w:p>
    <w:p w14:paraId="11920179" w14:textId="0F3FD5A5" w:rsidR="00A515DE" w:rsidRDefault="00A515DE" w:rsidP="00A515DE">
      <w:pPr>
        <w:pStyle w:val="ListParagraph"/>
        <w:ind w:left="720"/>
      </w:pPr>
      <w:r>
        <w:t>As a tea customer, I want to receive personalised tea recommendation</w:t>
      </w:r>
      <w:r w:rsidR="006027FE">
        <w:t>s, so that I can discover new teas that match my taste preferences.</w:t>
      </w:r>
    </w:p>
    <w:p w14:paraId="0DB528D8" w14:textId="77777777" w:rsidR="006027FE" w:rsidRDefault="006027FE" w:rsidP="00A515DE">
      <w:pPr>
        <w:pStyle w:val="ListParagraph"/>
        <w:ind w:left="720"/>
      </w:pPr>
    </w:p>
    <w:p w14:paraId="2A850A2C" w14:textId="7B77A407" w:rsidR="00992E4F" w:rsidRDefault="00992E4F" w:rsidP="00A515DE">
      <w:pPr>
        <w:pStyle w:val="ListParagraph"/>
        <w:ind w:left="720"/>
        <w:rPr>
          <w:b/>
          <w:bCs/>
        </w:rPr>
      </w:pPr>
      <w:r w:rsidRPr="00992E4F">
        <w:rPr>
          <w:b/>
          <w:bCs/>
        </w:rPr>
        <w:t>Acceptance Criteria</w:t>
      </w:r>
    </w:p>
    <w:p w14:paraId="24FB9D8D" w14:textId="67055928" w:rsidR="00992E4F" w:rsidRPr="00376651" w:rsidRDefault="00992E4F" w:rsidP="00992E4F">
      <w:pPr>
        <w:pStyle w:val="ListParagraph"/>
        <w:numPr>
          <w:ilvl w:val="0"/>
          <w:numId w:val="100"/>
        </w:numPr>
      </w:pPr>
      <w:r w:rsidRPr="00376651">
        <w:t>The system suggests t</w:t>
      </w:r>
      <w:r w:rsidR="00C51516" w:rsidRPr="00376651">
        <w:t>ea based on previous purchases or browsing history</w:t>
      </w:r>
    </w:p>
    <w:p w14:paraId="7F382A23" w14:textId="7119C44C" w:rsidR="00C51516" w:rsidRPr="00376651" w:rsidRDefault="00C51516" w:rsidP="00992E4F">
      <w:pPr>
        <w:pStyle w:val="ListParagraph"/>
        <w:numPr>
          <w:ilvl w:val="0"/>
          <w:numId w:val="100"/>
        </w:numPr>
      </w:pPr>
      <w:r w:rsidRPr="00376651">
        <w:t>Users can view recommend</w:t>
      </w:r>
      <w:r w:rsidR="009D59AE" w:rsidRPr="00376651">
        <w:t>ed teas on the home screen.</w:t>
      </w:r>
    </w:p>
    <w:p w14:paraId="1DCEB929" w14:textId="114B7FDD" w:rsidR="009D59AE" w:rsidRPr="00376651" w:rsidRDefault="00CD187B" w:rsidP="00992E4F">
      <w:pPr>
        <w:pStyle w:val="ListParagraph"/>
        <w:numPr>
          <w:ilvl w:val="0"/>
          <w:numId w:val="100"/>
        </w:numPr>
      </w:pPr>
      <w:r w:rsidRPr="00376651">
        <w:t>Users can add recommended teas directly to the cart</w:t>
      </w:r>
      <w:r w:rsidR="00376651" w:rsidRPr="00376651">
        <w:t>.</w:t>
      </w:r>
    </w:p>
    <w:p w14:paraId="1A2FA9D7" w14:textId="4E08D263" w:rsidR="00CD187B" w:rsidRPr="00376651" w:rsidRDefault="00CD187B" w:rsidP="00992E4F">
      <w:pPr>
        <w:pStyle w:val="ListParagraph"/>
        <w:numPr>
          <w:ilvl w:val="0"/>
          <w:numId w:val="100"/>
        </w:numPr>
      </w:pPr>
      <w:r w:rsidRPr="00376651">
        <w:t xml:space="preserve">Recommendations </w:t>
      </w:r>
      <w:r w:rsidR="00376651" w:rsidRPr="00376651">
        <w:t>should update as the user continues using the app.</w:t>
      </w:r>
    </w:p>
    <w:p w14:paraId="28CDE272" w14:textId="6C01C3EA" w:rsidR="00F47359" w:rsidRPr="00376651" w:rsidRDefault="00376651" w:rsidP="00F47359">
      <w:pPr>
        <w:pStyle w:val="ListParagraph"/>
        <w:numPr>
          <w:ilvl w:val="0"/>
          <w:numId w:val="100"/>
        </w:numPr>
      </w:pPr>
      <w:r w:rsidRPr="00376651">
        <w:t xml:space="preserve">The feature should </w:t>
      </w:r>
      <w:r w:rsidR="00605F98">
        <w:t xml:space="preserve">not </w:t>
      </w:r>
      <w:r w:rsidRPr="00376651">
        <w:t>slow down app performance.</w:t>
      </w:r>
    </w:p>
    <w:p w14:paraId="03E2180F" w14:textId="77777777" w:rsidR="00662BE8" w:rsidRDefault="00662BE8" w:rsidP="00662BE8">
      <w:pPr>
        <w:pStyle w:val="FedBody1013"/>
        <w:spacing w:line="276" w:lineRule="auto"/>
        <w:ind w:right="118"/>
        <w:rPr>
          <w:rFonts w:asciiTheme="majorHAnsi" w:eastAsiaTheme="majorEastAsia" w:hAnsiTheme="majorHAnsi" w:cstheme="majorBidi"/>
          <w:b/>
          <w:color w:val="59595B"/>
          <w:sz w:val="24"/>
          <w:szCs w:val="24"/>
          <w:lang w:eastAsia="en-US"/>
        </w:rPr>
      </w:pPr>
      <w:r>
        <w:rPr>
          <w:rFonts w:asciiTheme="majorHAnsi" w:eastAsiaTheme="majorEastAsia" w:hAnsiTheme="majorHAnsi" w:cstheme="majorBidi"/>
          <w:b/>
          <w:color w:val="59595B"/>
          <w:sz w:val="24"/>
          <w:szCs w:val="24"/>
          <w:lang w:eastAsia="en-US"/>
        </w:rPr>
        <w:t>b)</w:t>
      </w:r>
      <w:r w:rsidRPr="00046D86">
        <w:rPr>
          <w:rFonts w:asciiTheme="majorHAnsi" w:eastAsiaTheme="majorEastAsia" w:hAnsiTheme="majorHAnsi" w:cstheme="majorBidi"/>
          <w:b/>
          <w:color w:val="59595B"/>
          <w:sz w:val="24"/>
          <w:szCs w:val="24"/>
          <w:lang w:eastAsia="en-US"/>
        </w:rPr>
        <w:t xml:space="preserve"> Task Matrix</w:t>
      </w:r>
    </w:p>
    <w:p w14:paraId="56258DA6" w14:textId="2EADB91C" w:rsidR="00662BE8" w:rsidRDefault="00F52669" w:rsidP="00F47359">
      <w:r w:rsidRPr="00F52669">
        <w:rPr>
          <w:noProof/>
        </w:rPr>
        <w:drawing>
          <wp:inline distT="0" distB="0" distL="0" distR="0" wp14:anchorId="2765AB15" wp14:editId="4315A7FF">
            <wp:extent cx="6645910" cy="2263775"/>
            <wp:effectExtent l="0" t="0" r="2540" b="3175"/>
            <wp:docPr id="1642410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2263775"/>
                    </a:xfrm>
                    <a:prstGeom prst="rect">
                      <a:avLst/>
                    </a:prstGeom>
                    <a:noFill/>
                    <a:ln>
                      <a:noFill/>
                    </a:ln>
                  </pic:spPr>
                </pic:pic>
              </a:graphicData>
            </a:graphic>
          </wp:inline>
        </w:drawing>
      </w:r>
    </w:p>
    <w:p w14:paraId="42C10945" w14:textId="77777777" w:rsidR="002E021A" w:rsidRDefault="002E021A" w:rsidP="00F47359"/>
    <w:p w14:paraId="78F3A659" w14:textId="3B6A8F47" w:rsidR="00361A9F" w:rsidRDefault="00361A9F" w:rsidP="00F47359">
      <w:pPr>
        <w:rPr>
          <w:b/>
          <w:bCs/>
          <w:sz w:val="24"/>
          <w:szCs w:val="24"/>
        </w:rPr>
      </w:pPr>
      <w:r w:rsidRPr="00361A9F">
        <w:rPr>
          <w:b/>
          <w:bCs/>
          <w:sz w:val="24"/>
          <w:szCs w:val="24"/>
        </w:rPr>
        <w:lastRenderedPageBreak/>
        <w:t>Reference</w:t>
      </w:r>
    </w:p>
    <w:p w14:paraId="7122B7E9" w14:textId="22852BF4" w:rsidR="00A26D42" w:rsidRDefault="00A26D42" w:rsidP="00B005D0">
      <w:pPr>
        <w:pStyle w:val="ListParagraph"/>
        <w:numPr>
          <w:ilvl w:val="0"/>
          <w:numId w:val="101"/>
        </w:numPr>
        <w:rPr>
          <w:sz w:val="24"/>
          <w:szCs w:val="24"/>
        </w:rPr>
      </w:pPr>
      <w:r w:rsidRPr="00B005D0">
        <w:rPr>
          <w:b/>
          <w:bCs/>
          <w:sz w:val="24"/>
          <w:szCs w:val="24"/>
        </w:rPr>
        <w:t>Andersen, G. (2024, March 25).</w:t>
      </w:r>
      <w:r w:rsidRPr="00B005D0">
        <w:rPr>
          <w:sz w:val="24"/>
          <w:szCs w:val="24"/>
        </w:rPr>
        <w:t> </w:t>
      </w:r>
      <w:r w:rsidRPr="00B005D0">
        <w:rPr>
          <w:i/>
          <w:iCs/>
          <w:sz w:val="24"/>
          <w:szCs w:val="24"/>
        </w:rPr>
        <w:t>Measuring mobile UX design success - Key metrics and strategies for optimal user experience</w:t>
      </w:r>
      <w:r w:rsidRPr="00B005D0">
        <w:rPr>
          <w:sz w:val="24"/>
          <w:szCs w:val="24"/>
        </w:rPr>
        <w:t>. Custom software development company. </w:t>
      </w:r>
      <w:hyperlink r:id="rId21" w:history="1">
        <w:r w:rsidRPr="00B005D0">
          <w:rPr>
            <w:rStyle w:val="Hyperlink"/>
            <w:sz w:val="24"/>
            <w:szCs w:val="24"/>
          </w:rPr>
          <w:t>https://moldstud.com/article</w:t>
        </w:r>
        <w:r w:rsidRPr="00B005D0">
          <w:rPr>
            <w:rStyle w:val="Hyperlink"/>
            <w:sz w:val="24"/>
            <w:szCs w:val="24"/>
          </w:rPr>
          <w:t>s</w:t>
        </w:r>
        <w:r w:rsidRPr="00B005D0">
          <w:rPr>
            <w:rStyle w:val="Hyperlink"/>
            <w:sz w:val="24"/>
            <w:szCs w:val="24"/>
          </w:rPr>
          <w:t>/p-measuring-mobile-ux-design-success-key-metrics-and-strategies-for-optimal-user-experience</w:t>
        </w:r>
      </w:hyperlink>
    </w:p>
    <w:p w14:paraId="637DC2DA" w14:textId="77777777" w:rsidR="00B005D0" w:rsidRPr="00B005D0" w:rsidRDefault="00B005D0" w:rsidP="00B005D0">
      <w:pPr>
        <w:pStyle w:val="ListParagraph"/>
        <w:ind w:left="720"/>
        <w:rPr>
          <w:sz w:val="24"/>
          <w:szCs w:val="24"/>
        </w:rPr>
      </w:pPr>
    </w:p>
    <w:p w14:paraId="116E43F5" w14:textId="72DF8038" w:rsidR="00D205F5" w:rsidRPr="00B005D0" w:rsidRDefault="00D205F5" w:rsidP="00B005D0">
      <w:pPr>
        <w:pStyle w:val="ListParagraph"/>
        <w:numPr>
          <w:ilvl w:val="0"/>
          <w:numId w:val="101"/>
        </w:numPr>
        <w:rPr>
          <w:sz w:val="24"/>
          <w:szCs w:val="24"/>
        </w:rPr>
      </w:pPr>
      <w:r w:rsidRPr="00B005D0">
        <w:rPr>
          <w:sz w:val="24"/>
          <w:szCs w:val="24"/>
        </w:rPr>
        <w:t>Chat</w:t>
      </w:r>
      <w:r w:rsidR="00B005D0">
        <w:rPr>
          <w:sz w:val="24"/>
          <w:szCs w:val="24"/>
        </w:rPr>
        <w:t>GPT</w:t>
      </w:r>
    </w:p>
    <w:sectPr w:rsidR="00D205F5" w:rsidRPr="00B005D0" w:rsidSect="00272E59">
      <w:headerReference w:type="default" r:id="rId22"/>
      <w:footerReference w:type="default" r:id="rId23"/>
      <w:pgSz w:w="11906" w:h="16838" w:code="9"/>
      <w:pgMar w:top="128" w:right="720" w:bottom="720" w:left="720" w:header="732" w:footer="3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E7691" w14:textId="77777777" w:rsidR="00CE5B6D" w:rsidRDefault="00CE5B6D" w:rsidP="003D431F">
      <w:r>
        <w:separator/>
      </w:r>
    </w:p>
    <w:p w14:paraId="2C1772AB" w14:textId="77777777" w:rsidR="00CE5B6D" w:rsidRDefault="00CE5B6D" w:rsidP="003D431F"/>
    <w:p w14:paraId="1A96C35E" w14:textId="77777777" w:rsidR="00CE5B6D" w:rsidRDefault="00CE5B6D" w:rsidP="003D431F"/>
    <w:p w14:paraId="24D1BE4C" w14:textId="77777777" w:rsidR="00CE5B6D" w:rsidRDefault="00CE5B6D" w:rsidP="003D431F"/>
  </w:endnote>
  <w:endnote w:type="continuationSeparator" w:id="0">
    <w:p w14:paraId="0E4D9734" w14:textId="77777777" w:rsidR="00CE5B6D" w:rsidRDefault="00CE5B6D" w:rsidP="003D431F">
      <w:r>
        <w:continuationSeparator/>
      </w:r>
    </w:p>
    <w:p w14:paraId="51AE6F05" w14:textId="77777777" w:rsidR="00CE5B6D" w:rsidRDefault="00CE5B6D" w:rsidP="003D431F"/>
    <w:p w14:paraId="2BE5F772" w14:textId="77777777" w:rsidR="00CE5B6D" w:rsidRDefault="00CE5B6D" w:rsidP="003D431F"/>
    <w:p w14:paraId="3052A815" w14:textId="77777777" w:rsidR="00CE5B6D" w:rsidRDefault="00CE5B6D" w:rsidP="003D431F"/>
  </w:endnote>
  <w:endnote w:type="continuationNotice" w:id="1">
    <w:p w14:paraId="1BF33815" w14:textId="77777777" w:rsidR="00CE5B6D" w:rsidRDefault="00CE5B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974643"/>
      <w:docPartObj>
        <w:docPartGallery w:val="Page Numbers (Bottom of Page)"/>
        <w:docPartUnique/>
      </w:docPartObj>
    </w:sdtPr>
    <w:sdtContent>
      <w:sdt>
        <w:sdtPr>
          <w:id w:val="-1769616900"/>
          <w:docPartObj>
            <w:docPartGallery w:val="Page Numbers (Top of Page)"/>
            <w:docPartUnique/>
          </w:docPartObj>
        </w:sdtPr>
        <w:sdtContent>
          <w:p w14:paraId="286D70E0" w14:textId="5A7A347A" w:rsidR="00B827E4" w:rsidRDefault="00834B8A" w:rsidP="002714D9">
            <w:pPr>
              <w:pStyle w:val="Footer"/>
              <w:tabs>
                <w:tab w:val="clear" w:pos="15706"/>
                <w:tab w:val="left" w:pos="9781"/>
              </w:tabs>
              <w:ind w:left="720" w:right="543"/>
              <w:jc w:val="right"/>
            </w:pPr>
            <w:r>
              <w:rPr>
                <w:noProof/>
              </w:rPr>
              <mc:AlternateContent>
                <mc:Choice Requires="wps">
                  <w:drawing>
                    <wp:anchor distT="0" distB="0" distL="114300" distR="114300" simplePos="0" relativeHeight="251658242" behindDoc="0" locked="0" layoutInCell="1" allowOverlap="1" wp14:anchorId="5F6ADB07" wp14:editId="6366074F">
                      <wp:simplePos x="0" y="0"/>
                      <wp:positionH relativeFrom="margin">
                        <wp:align>left</wp:align>
                      </wp:positionH>
                      <wp:positionV relativeFrom="paragraph">
                        <wp:posOffset>85918</wp:posOffset>
                      </wp:positionV>
                      <wp:extent cx="5120364" cy="228600"/>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5120364" cy="228600"/>
                              </a:xfrm>
                              <a:prstGeom prst="rect">
                                <a:avLst/>
                              </a:prstGeom>
                              <a:solidFill>
                                <a:schemeClr val="bg1"/>
                              </a:solidFill>
                              <a:ln w="6350">
                                <a:noFill/>
                              </a:ln>
                            </wps:spPr>
                            <wps:txbx>
                              <w:txbxContent>
                                <w:p w14:paraId="4633F740" w14:textId="179F77A7" w:rsidR="00902868" w:rsidRPr="00834B8A" w:rsidRDefault="00272E59">
                                  <w:pPr>
                                    <w:rPr>
                                      <w:color w:val="auto"/>
                                      <w:sz w:val="16"/>
                                    </w:rPr>
                                  </w:pPr>
                                  <w:r w:rsidRPr="00272E59">
                                    <w:rPr>
                                      <w:sz w:val="16"/>
                                    </w:rPr>
                                    <w:t>CRICOS Provider No. 00103D | RTO Code 4909 | TEQSA No. PRV12151 (Australian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6ADB07" id="_x0000_t202" coordsize="21600,21600" o:spt="202" path="m,l,21600r21600,l21600,xe">
                      <v:stroke joinstyle="miter"/>
                      <v:path gradientshapeok="t" o:connecttype="rect"/>
                    </v:shapetype>
                    <v:shape id="Text Box 1" o:spid="_x0000_s1027" type="#_x0000_t202" style="position:absolute;left:0;text-align:left;margin-left:0;margin-top:6.75pt;width:403.2pt;height:18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" fillcolor="white [3212]" stroked="f" strokeweight=".5pt">
                      <v:textbox>
                        <w:txbxContent>
                          <w:p w14:paraId="4633F740" w14:textId="179F77A7" w:rsidR="00902868" w:rsidRPr="00834B8A" w:rsidRDefault="00272E59">
                            <w:pPr>
                              <w:rPr>
                                <w:color w:val="auto"/>
                                <w:sz w:val="16"/>
                              </w:rPr>
                            </w:pPr>
                            <w:r w:rsidRPr="00272E59">
                              <w:rPr>
                                <w:sz w:val="16"/>
                              </w:rPr>
                              <w:t>CRICOS Provider No. 00103D | RTO Code 4909 | TEQSA No. PRV12151 (Australian University)</w:t>
                            </w:r>
                          </w:p>
                        </w:txbxContent>
                      </v:textbox>
                      <w10:wrap anchorx="margin"/>
                    </v:shape>
                  </w:pict>
                </mc:Fallback>
              </mc:AlternateContent>
            </w:r>
            <w:r w:rsidR="00B827E4">
              <w:br/>
              <w:t>ITECH</w:t>
            </w:r>
            <w:r>
              <w:t>3001</w:t>
            </w:r>
            <w:r w:rsidR="00B827E4">
              <w:t xml:space="preserve"> | Page </w:t>
            </w:r>
            <w:r w:rsidR="00B827E4">
              <w:rPr>
                <w:b/>
                <w:bCs/>
                <w:sz w:val="24"/>
                <w:szCs w:val="24"/>
              </w:rPr>
              <w:fldChar w:fldCharType="begin"/>
            </w:r>
            <w:r w:rsidR="00B827E4">
              <w:rPr>
                <w:b/>
                <w:bCs/>
              </w:rPr>
              <w:instrText xml:space="preserve"> PAGE </w:instrText>
            </w:r>
            <w:r w:rsidR="00B827E4">
              <w:rPr>
                <w:b/>
                <w:bCs/>
                <w:sz w:val="24"/>
                <w:szCs w:val="24"/>
              </w:rPr>
              <w:fldChar w:fldCharType="separate"/>
            </w:r>
            <w:r w:rsidR="00B827E4">
              <w:rPr>
                <w:b/>
                <w:bCs/>
                <w:noProof/>
              </w:rPr>
              <w:t>2</w:t>
            </w:r>
            <w:r w:rsidR="00B827E4">
              <w:rPr>
                <w:b/>
                <w:bCs/>
                <w:sz w:val="24"/>
                <w:szCs w:val="24"/>
              </w:rPr>
              <w:fldChar w:fldCharType="end"/>
            </w:r>
            <w:r w:rsidR="00B827E4">
              <w:t xml:space="preserve"> of </w:t>
            </w:r>
            <w:r w:rsidR="00B827E4">
              <w:rPr>
                <w:b/>
                <w:bCs/>
                <w:sz w:val="24"/>
                <w:szCs w:val="24"/>
              </w:rPr>
              <w:fldChar w:fldCharType="begin"/>
            </w:r>
            <w:r w:rsidR="00B827E4">
              <w:rPr>
                <w:b/>
                <w:bCs/>
              </w:rPr>
              <w:instrText xml:space="preserve"> NUMPAGES  </w:instrText>
            </w:r>
            <w:r w:rsidR="00B827E4">
              <w:rPr>
                <w:b/>
                <w:bCs/>
                <w:sz w:val="24"/>
                <w:szCs w:val="24"/>
              </w:rPr>
              <w:fldChar w:fldCharType="separate"/>
            </w:r>
            <w:r w:rsidR="00B827E4">
              <w:rPr>
                <w:b/>
                <w:bCs/>
                <w:noProof/>
              </w:rPr>
              <w:t>2</w:t>
            </w:r>
            <w:r w:rsidR="00B827E4">
              <w:rPr>
                <w:b/>
                <w:bCs/>
                <w:sz w:val="24"/>
                <w:szCs w:val="24"/>
              </w:rPr>
              <w:fldChar w:fldCharType="end"/>
            </w:r>
          </w:p>
        </w:sdtContent>
      </w:sdt>
    </w:sdtContent>
  </w:sdt>
  <w:p w14:paraId="591D7A04" w14:textId="37D3FC13" w:rsidR="00B827E4" w:rsidRDefault="00B82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CFAAA" w14:textId="77777777" w:rsidR="00CE5B6D" w:rsidRDefault="00CE5B6D" w:rsidP="003D431F">
      <w:r>
        <w:separator/>
      </w:r>
    </w:p>
    <w:p w14:paraId="16E91B2F" w14:textId="77777777" w:rsidR="00CE5B6D" w:rsidRDefault="00CE5B6D" w:rsidP="003D431F"/>
    <w:p w14:paraId="07C4A23C" w14:textId="77777777" w:rsidR="00CE5B6D" w:rsidRDefault="00CE5B6D" w:rsidP="003D431F"/>
    <w:p w14:paraId="1D908834" w14:textId="77777777" w:rsidR="00CE5B6D" w:rsidRDefault="00CE5B6D" w:rsidP="003D431F"/>
  </w:footnote>
  <w:footnote w:type="continuationSeparator" w:id="0">
    <w:p w14:paraId="61179F51" w14:textId="77777777" w:rsidR="00CE5B6D" w:rsidRDefault="00CE5B6D" w:rsidP="003D431F">
      <w:r>
        <w:continuationSeparator/>
      </w:r>
    </w:p>
    <w:p w14:paraId="6247CBA7" w14:textId="77777777" w:rsidR="00CE5B6D" w:rsidRDefault="00CE5B6D" w:rsidP="003D431F"/>
    <w:p w14:paraId="775CAEB7" w14:textId="77777777" w:rsidR="00CE5B6D" w:rsidRDefault="00CE5B6D" w:rsidP="003D431F"/>
    <w:p w14:paraId="39A795A5" w14:textId="77777777" w:rsidR="00CE5B6D" w:rsidRDefault="00CE5B6D" w:rsidP="003D431F"/>
  </w:footnote>
  <w:footnote w:type="continuationNotice" w:id="1">
    <w:p w14:paraId="3546622C" w14:textId="77777777" w:rsidR="00CE5B6D" w:rsidRDefault="00CE5B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B464" w14:textId="680A44FC" w:rsidR="00CD17D9" w:rsidRDefault="003D431F" w:rsidP="003D431F">
    <w:pPr>
      <w:pStyle w:val="Header"/>
    </w:pPr>
    <w:r>
      <w:rPr>
        <w:noProof/>
      </w:rPr>
      <mc:AlternateContent>
        <mc:Choice Requires="wps">
          <w:drawing>
            <wp:anchor distT="0" distB="0" distL="114300" distR="114300" simplePos="0" relativeHeight="251658241" behindDoc="0" locked="0" layoutInCell="1" allowOverlap="1" wp14:anchorId="7CD322BB" wp14:editId="6D055FC5">
              <wp:simplePos x="0" y="0"/>
              <wp:positionH relativeFrom="column">
                <wp:posOffset>4334129</wp:posOffset>
              </wp:positionH>
              <wp:positionV relativeFrom="paragraph">
                <wp:posOffset>-150495</wp:posOffset>
              </wp:positionV>
              <wp:extent cx="2314575" cy="526695"/>
              <wp:effectExtent l="0" t="0" r="0" b="6985"/>
              <wp:wrapNone/>
              <wp:docPr id="40" name="Text Box 40"/>
              <wp:cNvGraphicFramePr/>
              <a:graphic xmlns:a="http://schemas.openxmlformats.org/drawingml/2006/main">
                <a:graphicData uri="http://schemas.microsoft.com/office/word/2010/wordprocessingShape">
                  <wps:wsp>
                    <wps:cNvSpPr txBox="1"/>
                    <wps:spPr>
                      <a:xfrm>
                        <a:off x="0" y="0"/>
                        <a:ext cx="2314575" cy="526695"/>
                      </a:xfrm>
                      <a:prstGeom prst="rect">
                        <a:avLst/>
                      </a:prstGeom>
                      <a:noFill/>
                      <a:ln w="6350">
                        <a:noFill/>
                      </a:ln>
                    </wps:spPr>
                    <wps:txbx>
                      <w:txbxContent>
                        <w:p w14:paraId="10CAFFD6" w14:textId="4414F143" w:rsidR="003D431F" w:rsidRPr="007F655C" w:rsidRDefault="003D431F" w:rsidP="003D431F">
                          <w:pPr>
                            <w:pStyle w:val="PlainText"/>
                            <w:spacing w:line="300" w:lineRule="exact"/>
                            <w:jc w:val="right"/>
                            <w:rPr>
                              <w:rFonts w:asciiTheme="minorHAnsi" w:hAnsiTheme="minorHAnsi" w:cstheme="minorHAnsi"/>
                              <w:b/>
                              <w:bCs/>
                              <w:sz w:val="32"/>
                              <w:szCs w:val="32"/>
                            </w:rPr>
                          </w:pPr>
                          <w:r w:rsidRPr="007F655C">
                            <w:rPr>
                              <w:rFonts w:asciiTheme="minorHAnsi" w:hAnsiTheme="minorHAnsi" w:cstheme="minorHAnsi"/>
                              <w:b/>
                              <w:bCs/>
                              <w:sz w:val="32"/>
                              <w:szCs w:val="32"/>
                            </w:rPr>
                            <w:t>ITECH</w:t>
                          </w:r>
                          <w:r w:rsidR="00103698" w:rsidRPr="007F655C">
                            <w:rPr>
                              <w:rFonts w:asciiTheme="minorHAnsi" w:hAnsiTheme="minorHAnsi" w:cstheme="minorHAnsi"/>
                              <w:b/>
                              <w:bCs/>
                              <w:sz w:val="32"/>
                              <w:szCs w:val="32"/>
                            </w:rPr>
                            <w:t>3001</w:t>
                          </w:r>
                        </w:p>
                        <w:p w14:paraId="56C5684B" w14:textId="3406CC38" w:rsidR="003D431F" w:rsidRPr="007F655C" w:rsidRDefault="00103698" w:rsidP="003D431F">
                          <w:pPr>
                            <w:pStyle w:val="PlainText"/>
                            <w:spacing w:line="300" w:lineRule="exact"/>
                            <w:jc w:val="right"/>
                            <w:rPr>
                              <w:rFonts w:asciiTheme="minorHAnsi" w:hAnsiTheme="minorHAnsi" w:cstheme="minorHAnsi"/>
                              <w:sz w:val="28"/>
                              <w:szCs w:val="32"/>
                            </w:rPr>
                          </w:pPr>
                          <w:r w:rsidRPr="007F655C">
                            <w:rPr>
                              <w:rFonts w:asciiTheme="minorHAnsi" w:hAnsiTheme="minorHAnsi" w:cstheme="minorHAnsi"/>
                              <w:sz w:val="28"/>
                              <w:szCs w:val="32"/>
                            </w:rPr>
                            <w:t>User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D322BB" id="_x0000_t202" coordsize="21600,21600" o:spt="202" path="m,l,21600r21600,l21600,xe">
              <v:stroke joinstyle="miter"/>
              <v:path gradientshapeok="t" o:connecttype="rect"/>
            </v:shapetype>
            <v:shape id="Text Box 40" o:spid="_x0000_s1026" type="#_x0000_t202" style="position:absolute;margin-left:341.25pt;margin-top:-11.85pt;width:182.25pt;height:41.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" filled="f" stroked="f" strokeweight=".5pt">
              <v:textbox>
                <w:txbxContent>
                  <w:p w14:paraId="10CAFFD6" w14:textId="4414F143" w:rsidR="003D431F" w:rsidRPr="007F655C" w:rsidRDefault="003D431F" w:rsidP="003D431F">
                    <w:pPr>
                      <w:pStyle w:val="PlainText"/>
                      <w:spacing w:line="300" w:lineRule="exact"/>
                      <w:jc w:val="right"/>
                      <w:rPr>
                        <w:rFonts w:asciiTheme="minorHAnsi" w:hAnsiTheme="minorHAnsi" w:cstheme="minorHAnsi"/>
                        <w:b/>
                        <w:bCs/>
                        <w:sz w:val="32"/>
                        <w:szCs w:val="32"/>
                      </w:rPr>
                    </w:pPr>
                    <w:r w:rsidRPr="007F655C">
                      <w:rPr>
                        <w:rFonts w:asciiTheme="minorHAnsi" w:hAnsiTheme="minorHAnsi" w:cstheme="minorHAnsi"/>
                        <w:b/>
                        <w:bCs/>
                        <w:sz w:val="32"/>
                        <w:szCs w:val="32"/>
                      </w:rPr>
                      <w:t>ITECH</w:t>
                    </w:r>
                    <w:r w:rsidR="00103698" w:rsidRPr="007F655C">
                      <w:rPr>
                        <w:rFonts w:asciiTheme="minorHAnsi" w:hAnsiTheme="minorHAnsi" w:cstheme="minorHAnsi"/>
                        <w:b/>
                        <w:bCs/>
                        <w:sz w:val="32"/>
                        <w:szCs w:val="32"/>
                      </w:rPr>
                      <w:t>3001</w:t>
                    </w:r>
                  </w:p>
                  <w:p w14:paraId="56C5684B" w14:textId="3406CC38" w:rsidR="003D431F" w:rsidRPr="007F655C" w:rsidRDefault="00103698" w:rsidP="003D431F">
                    <w:pPr>
                      <w:pStyle w:val="PlainText"/>
                      <w:spacing w:line="300" w:lineRule="exact"/>
                      <w:jc w:val="right"/>
                      <w:rPr>
                        <w:rFonts w:asciiTheme="minorHAnsi" w:hAnsiTheme="minorHAnsi" w:cstheme="minorHAnsi"/>
                        <w:sz w:val="28"/>
                        <w:szCs w:val="32"/>
                      </w:rPr>
                    </w:pPr>
                    <w:r w:rsidRPr="007F655C">
                      <w:rPr>
                        <w:rFonts w:asciiTheme="minorHAnsi" w:hAnsiTheme="minorHAnsi" w:cstheme="minorHAnsi"/>
                        <w:sz w:val="28"/>
                        <w:szCs w:val="32"/>
                      </w:rPr>
                      <w:t>User Experience</w:t>
                    </w:r>
                  </w:p>
                </w:txbxContent>
              </v:textbox>
            </v:shape>
          </w:pict>
        </mc:Fallback>
      </mc:AlternateContent>
    </w:r>
    <w:r w:rsidR="005806FE" w:rsidRPr="007740F3">
      <w:rPr>
        <w:noProof/>
      </w:rPr>
      <w:drawing>
        <wp:anchor distT="0" distB="90170" distL="114300" distR="114300" simplePos="0" relativeHeight="251658240" behindDoc="0" locked="1" layoutInCell="1" allowOverlap="1" wp14:anchorId="4D49F5E4" wp14:editId="0B155ECA">
          <wp:simplePos x="0" y="0"/>
          <wp:positionH relativeFrom="page">
            <wp:posOffset>474345</wp:posOffset>
          </wp:positionH>
          <wp:positionV relativeFrom="page">
            <wp:posOffset>327025</wp:posOffset>
          </wp:positionV>
          <wp:extent cx="1641475" cy="431800"/>
          <wp:effectExtent l="0" t="0" r="0" b="6350"/>
          <wp:wrapTopAndBottom/>
          <wp:docPr id="1214490769" name="Graphic 1214490769">
            <a:extLst xmlns:a="http://schemas.openxmlformats.org/drawingml/2006/main">
              <a:ext uri="{FF2B5EF4-FFF2-40B4-BE49-F238E27FC236}">
                <a16:creationId xmlns:a16="http://schemas.microsoft.com/office/drawing/2014/main" id="{8D8152BA-93C3-4082-9C6D-CF6709489E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8D8152BA-93C3-4082-9C6D-CF6709489E3B}"/>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41475" cy="431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70A5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E0EB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76EB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CCED3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CA8CB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5EC3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FA9D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4CAD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3EAF40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F0C7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522EA"/>
    <w:multiLevelType w:val="hybridMultilevel"/>
    <w:tmpl w:val="19CAC20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1402206"/>
    <w:multiLevelType w:val="hybridMultilevel"/>
    <w:tmpl w:val="23E4498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160651F"/>
    <w:multiLevelType w:val="hybridMultilevel"/>
    <w:tmpl w:val="3BCA35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016E769D"/>
    <w:multiLevelType w:val="hybridMultilevel"/>
    <w:tmpl w:val="4C222E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2CF6FA5"/>
    <w:multiLevelType w:val="multilevel"/>
    <w:tmpl w:val="DCE25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C6BBE"/>
    <w:multiLevelType w:val="hybridMultilevel"/>
    <w:tmpl w:val="5780314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02F222EC"/>
    <w:multiLevelType w:val="hybridMultilevel"/>
    <w:tmpl w:val="E37C916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03C43676"/>
    <w:multiLevelType w:val="multilevel"/>
    <w:tmpl w:val="868065E0"/>
    <w:numStyleLink w:val="Numbering"/>
  </w:abstractNum>
  <w:abstractNum w:abstractNumId="18" w15:restartNumberingAfterBreak="0">
    <w:nsid w:val="071679D8"/>
    <w:multiLevelType w:val="hybridMultilevel"/>
    <w:tmpl w:val="6A026E9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09DE2C94"/>
    <w:multiLevelType w:val="hybridMultilevel"/>
    <w:tmpl w:val="4B0C9DF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0AC2735F"/>
    <w:multiLevelType w:val="multilevel"/>
    <w:tmpl w:val="89203BAE"/>
    <w:styleLink w:val="ListHeadings"/>
    <w:lvl w:ilvl="0">
      <w:start w:val="1"/>
      <w:numFmt w:val="decimal"/>
      <w:lvlText w:val="%1."/>
      <w:lvlJc w:val="left"/>
      <w:pPr>
        <w:tabs>
          <w:tab w:val="num" w:pos="360"/>
        </w:tabs>
        <w:ind w:left="340" w:hanging="34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0C2D48CE"/>
    <w:multiLevelType w:val="multilevel"/>
    <w:tmpl w:val="868065E0"/>
    <w:numStyleLink w:val="Numbering"/>
  </w:abstractNum>
  <w:abstractNum w:abstractNumId="22" w15:restartNumberingAfterBreak="0">
    <w:nsid w:val="0D5A5E93"/>
    <w:multiLevelType w:val="multilevel"/>
    <w:tmpl w:val="3D18187A"/>
    <w:numStyleLink w:val="Bullets"/>
  </w:abstractNum>
  <w:abstractNum w:abstractNumId="23" w15:restartNumberingAfterBreak="0">
    <w:nsid w:val="0F6F37EA"/>
    <w:multiLevelType w:val="multilevel"/>
    <w:tmpl w:val="868065E0"/>
    <w:styleLink w:val="Numbering"/>
    <w:lvl w:ilvl="0">
      <w:start w:val="1"/>
      <w:numFmt w:val="decimal"/>
      <w:pStyle w:val="ListNumber"/>
      <w:lvlText w:val="%1."/>
      <w:lvlJc w:val="left"/>
      <w:pPr>
        <w:tabs>
          <w:tab w:val="num" w:pos="284"/>
        </w:tabs>
        <w:ind w:left="340" w:hanging="340"/>
      </w:pPr>
      <w:rPr>
        <w:rFonts w:hint="default"/>
      </w:rPr>
    </w:lvl>
    <w:lvl w:ilvl="1">
      <w:start w:val="1"/>
      <w:numFmt w:val="decimal"/>
      <w:pStyle w:val="ListNumber2"/>
      <w:lvlText w:val="%1.%2."/>
      <w:lvlJc w:val="left"/>
      <w:pPr>
        <w:ind w:left="680" w:hanging="680"/>
      </w:pPr>
      <w:rPr>
        <w:rFonts w:hint="default"/>
      </w:rPr>
    </w:lvl>
    <w:lvl w:ilvl="2">
      <w:start w:val="1"/>
      <w:numFmt w:val="decimal"/>
      <w:pStyle w:val="ListNumber3"/>
      <w:lvlText w:val="%1.%2.%3."/>
      <w:lvlJc w:val="left"/>
      <w:pPr>
        <w:tabs>
          <w:tab w:val="num" w:pos="1134"/>
        </w:tabs>
        <w:ind w:left="1021" w:hanging="1021"/>
      </w:pPr>
      <w:rPr>
        <w:rFonts w:hint="default"/>
      </w:rPr>
    </w:lvl>
    <w:lvl w:ilvl="3">
      <w:start w:val="1"/>
      <w:numFmt w:val="decimal"/>
      <w:pStyle w:val="ListNumber4"/>
      <w:lvlText w:val="%1.%2.%3.%4."/>
      <w:lvlJc w:val="left"/>
      <w:pPr>
        <w:ind w:left="1361" w:hanging="1361"/>
      </w:pPr>
      <w:rPr>
        <w:rFonts w:hint="default"/>
      </w:rPr>
    </w:lvl>
    <w:lvl w:ilvl="4">
      <w:start w:val="1"/>
      <w:numFmt w:val="decimal"/>
      <w:pStyle w:val="ListNumber5"/>
      <w:lvlText w:val="%1.%2.%3.%4.%5"/>
      <w:lvlJc w:val="left"/>
      <w:pPr>
        <w:ind w:left="1701" w:hanging="1701"/>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24" w15:restartNumberingAfterBreak="0">
    <w:nsid w:val="104F4FB7"/>
    <w:multiLevelType w:val="hybridMultilevel"/>
    <w:tmpl w:val="E4E6DAE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11470AAD"/>
    <w:multiLevelType w:val="multilevel"/>
    <w:tmpl w:val="78CED33C"/>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119C40BF"/>
    <w:multiLevelType w:val="hybridMultilevel"/>
    <w:tmpl w:val="5C2427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1F33EFF"/>
    <w:multiLevelType w:val="hybridMultilevel"/>
    <w:tmpl w:val="F16E89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132D53ED"/>
    <w:multiLevelType w:val="multilevel"/>
    <w:tmpl w:val="868065E0"/>
    <w:numStyleLink w:val="Numbering"/>
  </w:abstractNum>
  <w:abstractNum w:abstractNumId="29" w15:restartNumberingAfterBreak="0">
    <w:nsid w:val="1564458A"/>
    <w:multiLevelType w:val="hybridMultilevel"/>
    <w:tmpl w:val="ADECAC3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160F6C51"/>
    <w:multiLevelType w:val="hybridMultilevel"/>
    <w:tmpl w:val="5C8E3A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7704B32"/>
    <w:multiLevelType w:val="hybridMultilevel"/>
    <w:tmpl w:val="19926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1825733B"/>
    <w:multiLevelType w:val="multilevel"/>
    <w:tmpl w:val="4F9C7D60"/>
    <w:styleLink w:val="Lists"/>
    <w:lvl w:ilvl="0">
      <w:start w:val="1"/>
      <w:numFmt w:val="lowerLetter"/>
      <w:pStyle w:val="List"/>
      <w:lvlText w:val="%1."/>
      <w:lvlJc w:val="left"/>
      <w:pPr>
        <w:ind w:left="170" w:hanging="170"/>
      </w:pPr>
      <w:rPr>
        <w:rFonts w:hint="default"/>
      </w:rPr>
    </w:lvl>
    <w:lvl w:ilvl="1">
      <w:start w:val="1"/>
      <w:numFmt w:val="lowerRoman"/>
      <w:pStyle w:val="List2"/>
      <w:lvlText w:val="%2."/>
      <w:lvlJc w:val="left"/>
      <w:pPr>
        <w:ind w:left="340" w:hanging="17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18401675"/>
    <w:multiLevelType w:val="hybridMultilevel"/>
    <w:tmpl w:val="767E33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18A35CD9"/>
    <w:multiLevelType w:val="hybridMultilevel"/>
    <w:tmpl w:val="525E7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8AA6726"/>
    <w:multiLevelType w:val="hybridMultilevel"/>
    <w:tmpl w:val="EC9E0C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196F7EAC"/>
    <w:multiLevelType w:val="hybridMultilevel"/>
    <w:tmpl w:val="A58A18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1E9A2B59"/>
    <w:multiLevelType w:val="hybridMultilevel"/>
    <w:tmpl w:val="E6D63D42"/>
    <w:lvl w:ilvl="0" w:tplc="FFFFFFFF">
      <w:start w:val="1"/>
      <w:numFmt w:val="bullet"/>
      <w:lvlText w:val=""/>
      <w:lvlJc w:val="left"/>
      <w:pPr>
        <w:ind w:left="720"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1A27474"/>
    <w:multiLevelType w:val="hybridMultilevel"/>
    <w:tmpl w:val="ABF07FD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15:restartNumberingAfterBreak="0">
    <w:nsid w:val="227C3A0C"/>
    <w:multiLevelType w:val="multilevel"/>
    <w:tmpl w:val="3D18187A"/>
    <w:numStyleLink w:val="Bullets"/>
  </w:abstractNum>
  <w:abstractNum w:abstractNumId="40" w15:restartNumberingAfterBreak="0">
    <w:nsid w:val="23C86F86"/>
    <w:multiLevelType w:val="multilevel"/>
    <w:tmpl w:val="4F9C7D60"/>
    <w:numStyleLink w:val="Lists"/>
  </w:abstractNum>
  <w:abstractNum w:abstractNumId="41" w15:restartNumberingAfterBreak="0">
    <w:nsid w:val="268155BB"/>
    <w:multiLevelType w:val="hybridMultilevel"/>
    <w:tmpl w:val="52C6D7E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2" w15:restartNumberingAfterBreak="0">
    <w:nsid w:val="288E0BFF"/>
    <w:multiLevelType w:val="hybridMultilevel"/>
    <w:tmpl w:val="C1D0B8D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29EF6F4D"/>
    <w:multiLevelType w:val="hybridMultilevel"/>
    <w:tmpl w:val="71E600C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D4E3831"/>
    <w:multiLevelType w:val="hybridMultilevel"/>
    <w:tmpl w:val="E702CCC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5" w15:restartNumberingAfterBreak="0">
    <w:nsid w:val="2F0E760E"/>
    <w:multiLevelType w:val="hybridMultilevel"/>
    <w:tmpl w:val="A0F8B9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2F45336C"/>
    <w:multiLevelType w:val="hybridMultilevel"/>
    <w:tmpl w:val="3FB6940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7" w15:restartNumberingAfterBreak="0">
    <w:nsid w:val="321F1D0F"/>
    <w:multiLevelType w:val="multilevel"/>
    <w:tmpl w:val="3D18187A"/>
    <w:numStyleLink w:val="Bullets"/>
  </w:abstractNum>
  <w:abstractNum w:abstractNumId="48" w15:restartNumberingAfterBreak="0">
    <w:nsid w:val="32CA2F82"/>
    <w:multiLevelType w:val="hybridMultilevel"/>
    <w:tmpl w:val="A49EF1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333705DF"/>
    <w:multiLevelType w:val="hybridMultilevel"/>
    <w:tmpl w:val="C016849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0" w15:restartNumberingAfterBreak="0">
    <w:nsid w:val="35391CC7"/>
    <w:multiLevelType w:val="hybridMultilevel"/>
    <w:tmpl w:val="80C0CD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377D0346"/>
    <w:multiLevelType w:val="hybridMultilevel"/>
    <w:tmpl w:val="1C16F0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9CD1C72"/>
    <w:multiLevelType w:val="hybridMultilevel"/>
    <w:tmpl w:val="D27EE52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3" w15:restartNumberingAfterBreak="0">
    <w:nsid w:val="3B93398C"/>
    <w:multiLevelType w:val="hybridMultilevel"/>
    <w:tmpl w:val="D0D87E4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4" w15:restartNumberingAfterBreak="0">
    <w:nsid w:val="3D523948"/>
    <w:multiLevelType w:val="hybridMultilevel"/>
    <w:tmpl w:val="61A4442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5" w15:restartNumberingAfterBreak="0">
    <w:nsid w:val="3D6212FF"/>
    <w:multiLevelType w:val="multilevel"/>
    <w:tmpl w:val="868065E0"/>
    <w:numStyleLink w:val="Numbering"/>
  </w:abstractNum>
  <w:abstractNum w:abstractNumId="56" w15:restartNumberingAfterBreak="0">
    <w:nsid w:val="3DEB24BF"/>
    <w:multiLevelType w:val="multilevel"/>
    <w:tmpl w:val="CAAA9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D230DA"/>
    <w:multiLevelType w:val="hybridMultilevel"/>
    <w:tmpl w:val="8D30D90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8" w15:restartNumberingAfterBreak="0">
    <w:nsid w:val="40BD5A4D"/>
    <w:multiLevelType w:val="hybridMultilevel"/>
    <w:tmpl w:val="70EEC25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4110501F"/>
    <w:multiLevelType w:val="hybridMultilevel"/>
    <w:tmpl w:val="14E012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41397427"/>
    <w:multiLevelType w:val="multilevel"/>
    <w:tmpl w:val="868065E0"/>
    <w:numStyleLink w:val="Numbering"/>
  </w:abstractNum>
  <w:abstractNum w:abstractNumId="61" w15:restartNumberingAfterBreak="0">
    <w:nsid w:val="43705B14"/>
    <w:multiLevelType w:val="hybridMultilevel"/>
    <w:tmpl w:val="BDB07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47140BA7"/>
    <w:multiLevelType w:val="multilevel"/>
    <w:tmpl w:val="7F24F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2F005E"/>
    <w:multiLevelType w:val="hybridMultilevel"/>
    <w:tmpl w:val="74AA3C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4D72480A"/>
    <w:multiLevelType w:val="hybridMultilevel"/>
    <w:tmpl w:val="D4B6039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5" w15:restartNumberingAfterBreak="0">
    <w:nsid w:val="4E7F1CD0"/>
    <w:multiLevelType w:val="multilevel"/>
    <w:tmpl w:val="868065E0"/>
    <w:numStyleLink w:val="Numbering"/>
  </w:abstractNum>
  <w:abstractNum w:abstractNumId="66" w15:restartNumberingAfterBreak="0">
    <w:nsid w:val="4F386289"/>
    <w:multiLevelType w:val="multilevel"/>
    <w:tmpl w:val="D142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B53F7"/>
    <w:multiLevelType w:val="multilevel"/>
    <w:tmpl w:val="E84401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55EB5878"/>
    <w:multiLevelType w:val="multilevel"/>
    <w:tmpl w:val="55FC273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9" w15:restartNumberingAfterBreak="0">
    <w:nsid w:val="57B57622"/>
    <w:multiLevelType w:val="hybridMultilevel"/>
    <w:tmpl w:val="B3881CB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0" w15:restartNumberingAfterBreak="0">
    <w:nsid w:val="57EE7C46"/>
    <w:multiLevelType w:val="hybridMultilevel"/>
    <w:tmpl w:val="B63488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1" w15:restartNumberingAfterBreak="0">
    <w:nsid w:val="5B201718"/>
    <w:multiLevelType w:val="hybridMultilevel"/>
    <w:tmpl w:val="69F2EC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5DBF4529"/>
    <w:multiLevelType w:val="hybridMultilevel"/>
    <w:tmpl w:val="DBAE46E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3" w15:restartNumberingAfterBreak="0">
    <w:nsid w:val="5DDF7091"/>
    <w:multiLevelType w:val="hybridMultilevel"/>
    <w:tmpl w:val="97A87F1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5E9C4C91"/>
    <w:multiLevelType w:val="multilevel"/>
    <w:tmpl w:val="4CC0C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9C60EB"/>
    <w:multiLevelType w:val="hybridMultilevel"/>
    <w:tmpl w:val="EB8A8A9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6" w15:restartNumberingAfterBreak="0">
    <w:nsid w:val="5F8C3F80"/>
    <w:multiLevelType w:val="hybridMultilevel"/>
    <w:tmpl w:val="B810AC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5FA339AA"/>
    <w:multiLevelType w:val="multilevel"/>
    <w:tmpl w:val="3D18187A"/>
    <w:numStyleLink w:val="Bullets"/>
  </w:abstractNum>
  <w:abstractNum w:abstractNumId="78" w15:restartNumberingAfterBreak="0">
    <w:nsid w:val="60E1502C"/>
    <w:multiLevelType w:val="multilevel"/>
    <w:tmpl w:val="3D18187A"/>
    <w:styleLink w:val="Bullets"/>
    <w:lvl w:ilvl="0">
      <w:start w:val="1"/>
      <w:numFmt w:val="bullet"/>
      <w:pStyle w:val="ListBullet"/>
      <w:lvlText w:val="•"/>
      <w:lvlJc w:val="left"/>
      <w:pPr>
        <w:ind w:left="170" w:hanging="170"/>
      </w:pPr>
      <w:rPr>
        <w:rFonts w:ascii="Arial" w:hAnsi="Arial" w:hint="default"/>
        <w:color w:val="auto"/>
      </w:rPr>
    </w:lvl>
    <w:lvl w:ilvl="1">
      <w:start w:val="1"/>
      <w:numFmt w:val="bullet"/>
      <w:pStyle w:val="ListBullet2"/>
      <w:lvlText w:val="-"/>
      <w:lvlJc w:val="left"/>
      <w:pPr>
        <w:ind w:left="340" w:hanging="170"/>
      </w:pPr>
      <w:rPr>
        <w:rFonts w:ascii="Calibri" w:hAnsi="Calibri" w:hint="default"/>
        <w:color w:val="auto"/>
      </w:rPr>
    </w:lvl>
    <w:lvl w:ilvl="2">
      <w:start w:val="1"/>
      <w:numFmt w:val="bullet"/>
      <w:pStyle w:val="ListBullet3"/>
      <w:lvlText w:val="-"/>
      <w:lvlJc w:val="left"/>
      <w:pPr>
        <w:ind w:left="510" w:hanging="170"/>
      </w:pPr>
      <w:rPr>
        <w:rFonts w:ascii="Arial" w:hAnsi="Arial"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79" w15:restartNumberingAfterBreak="0">
    <w:nsid w:val="617C0E0F"/>
    <w:multiLevelType w:val="hybridMultilevel"/>
    <w:tmpl w:val="EF7E6E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0" w15:restartNumberingAfterBreak="0">
    <w:nsid w:val="63255C31"/>
    <w:multiLevelType w:val="hybridMultilevel"/>
    <w:tmpl w:val="368C20F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1" w15:restartNumberingAfterBreak="0">
    <w:nsid w:val="63B15721"/>
    <w:multiLevelType w:val="hybridMultilevel"/>
    <w:tmpl w:val="91ECAD1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2" w15:restartNumberingAfterBreak="0">
    <w:nsid w:val="63BC767E"/>
    <w:multiLevelType w:val="hybridMultilevel"/>
    <w:tmpl w:val="45D69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643520E2"/>
    <w:multiLevelType w:val="multilevel"/>
    <w:tmpl w:val="3D18187A"/>
    <w:numStyleLink w:val="Bullets"/>
  </w:abstractNum>
  <w:abstractNum w:abstractNumId="84" w15:restartNumberingAfterBreak="0">
    <w:nsid w:val="65E24A93"/>
    <w:multiLevelType w:val="hybridMultilevel"/>
    <w:tmpl w:val="5EBA6F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660D51AD"/>
    <w:multiLevelType w:val="multilevel"/>
    <w:tmpl w:val="868065E0"/>
    <w:numStyleLink w:val="Numbering"/>
  </w:abstractNum>
  <w:abstractNum w:abstractNumId="86" w15:restartNumberingAfterBreak="0">
    <w:nsid w:val="68281603"/>
    <w:multiLevelType w:val="hybridMultilevel"/>
    <w:tmpl w:val="43D6E7A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7" w15:restartNumberingAfterBreak="0">
    <w:nsid w:val="68596852"/>
    <w:multiLevelType w:val="hybridMultilevel"/>
    <w:tmpl w:val="69C88B8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6BDB054C"/>
    <w:multiLevelType w:val="hybridMultilevel"/>
    <w:tmpl w:val="B9D47E3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9" w15:restartNumberingAfterBreak="0">
    <w:nsid w:val="6C037435"/>
    <w:multiLevelType w:val="multilevel"/>
    <w:tmpl w:val="D13EC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677137"/>
    <w:multiLevelType w:val="hybridMultilevel"/>
    <w:tmpl w:val="2BC0B9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1" w15:restartNumberingAfterBreak="0">
    <w:nsid w:val="6FB00FC9"/>
    <w:multiLevelType w:val="hybridMultilevel"/>
    <w:tmpl w:val="9E48BC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07D2DD2"/>
    <w:multiLevelType w:val="hybridMultilevel"/>
    <w:tmpl w:val="4AEE224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3" w15:restartNumberingAfterBreak="0">
    <w:nsid w:val="71786450"/>
    <w:multiLevelType w:val="multilevel"/>
    <w:tmpl w:val="FC389B3A"/>
    <w:lvl w:ilvl="0">
      <w:start w:val="1"/>
      <w:numFmt w:val="decimal"/>
      <w:lvlText w:val="%1."/>
      <w:lvlJc w:val="left"/>
      <w:pPr>
        <w:ind w:left="720" w:hanging="360"/>
      </w:p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4" w15:restartNumberingAfterBreak="0">
    <w:nsid w:val="71935903"/>
    <w:multiLevelType w:val="multilevel"/>
    <w:tmpl w:val="809C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start w:val="2"/>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672D8C"/>
    <w:multiLevelType w:val="multilevel"/>
    <w:tmpl w:val="3D18187A"/>
    <w:numStyleLink w:val="Bullets"/>
  </w:abstractNum>
  <w:abstractNum w:abstractNumId="96" w15:restartNumberingAfterBreak="0">
    <w:nsid w:val="744D0736"/>
    <w:multiLevelType w:val="multilevel"/>
    <w:tmpl w:val="868065E0"/>
    <w:numStyleLink w:val="Numbering"/>
  </w:abstractNum>
  <w:abstractNum w:abstractNumId="97" w15:restartNumberingAfterBreak="0">
    <w:nsid w:val="752B3677"/>
    <w:multiLevelType w:val="hybridMultilevel"/>
    <w:tmpl w:val="7F7C2C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8" w15:restartNumberingAfterBreak="0">
    <w:nsid w:val="7AFE2E3A"/>
    <w:multiLevelType w:val="multilevel"/>
    <w:tmpl w:val="41746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267FB5"/>
    <w:multiLevelType w:val="hybridMultilevel"/>
    <w:tmpl w:val="C7AE0A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15:restartNumberingAfterBreak="0">
    <w:nsid w:val="7DD51794"/>
    <w:multiLevelType w:val="hybridMultilevel"/>
    <w:tmpl w:val="9A0C52C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794782606">
    <w:abstractNumId w:val="9"/>
  </w:num>
  <w:num w:numId="2" w16cid:durableId="1486699834">
    <w:abstractNumId w:val="7"/>
  </w:num>
  <w:num w:numId="3" w16cid:durableId="161744879">
    <w:abstractNumId w:val="6"/>
  </w:num>
  <w:num w:numId="4" w16cid:durableId="837186257">
    <w:abstractNumId w:val="5"/>
  </w:num>
  <w:num w:numId="5" w16cid:durableId="1352950899">
    <w:abstractNumId w:val="4"/>
  </w:num>
  <w:num w:numId="6" w16cid:durableId="329985370">
    <w:abstractNumId w:val="8"/>
  </w:num>
  <w:num w:numId="7" w16cid:durableId="1507094661">
    <w:abstractNumId w:val="3"/>
  </w:num>
  <w:num w:numId="8" w16cid:durableId="1554081643">
    <w:abstractNumId w:val="2"/>
  </w:num>
  <w:num w:numId="9" w16cid:durableId="2113160113">
    <w:abstractNumId w:val="1"/>
  </w:num>
  <w:num w:numId="10" w16cid:durableId="710812082">
    <w:abstractNumId w:val="0"/>
  </w:num>
  <w:num w:numId="11" w16cid:durableId="1668705930">
    <w:abstractNumId w:val="78"/>
  </w:num>
  <w:num w:numId="12" w16cid:durableId="361787570">
    <w:abstractNumId w:val="83"/>
  </w:num>
  <w:num w:numId="13" w16cid:durableId="2144350793">
    <w:abstractNumId w:val="47"/>
  </w:num>
  <w:num w:numId="14" w16cid:durableId="795681492">
    <w:abstractNumId w:val="23"/>
  </w:num>
  <w:num w:numId="15" w16cid:durableId="1087963517">
    <w:abstractNumId w:val="96"/>
  </w:num>
  <w:num w:numId="16" w16cid:durableId="2022273013">
    <w:abstractNumId w:val="65"/>
  </w:num>
  <w:num w:numId="17" w16cid:durableId="1409427115">
    <w:abstractNumId w:val="85"/>
  </w:num>
  <w:num w:numId="18" w16cid:durableId="1697466459">
    <w:abstractNumId w:val="17"/>
  </w:num>
  <w:num w:numId="19" w16cid:durableId="1760054442">
    <w:abstractNumId w:val="21"/>
  </w:num>
  <w:num w:numId="20" w16cid:durableId="2074542345">
    <w:abstractNumId w:val="60"/>
  </w:num>
  <w:num w:numId="21" w16cid:durableId="1257251378">
    <w:abstractNumId w:val="28"/>
  </w:num>
  <w:num w:numId="22" w16cid:durableId="1570190137">
    <w:abstractNumId w:val="20"/>
  </w:num>
  <w:num w:numId="23" w16cid:durableId="139004445">
    <w:abstractNumId w:val="22"/>
  </w:num>
  <w:num w:numId="24" w16cid:durableId="1416198838">
    <w:abstractNumId w:val="77"/>
  </w:num>
  <w:num w:numId="25" w16cid:durableId="690960070">
    <w:abstractNumId w:val="95"/>
  </w:num>
  <w:num w:numId="26" w16cid:durableId="772163760">
    <w:abstractNumId w:val="39"/>
  </w:num>
  <w:num w:numId="27" w16cid:durableId="61148267">
    <w:abstractNumId w:val="55"/>
  </w:num>
  <w:num w:numId="28" w16cid:durableId="254436131">
    <w:abstractNumId w:val="32"/>
  </w:num>
  <w:num w:numId="29" w16cid:durableId="1610623944">
    <w:abstractNumId w:val="40"/>
  </w:num>
  <w:num w:numId="30" w16cid:durableId="1004044042">
    <w:abstractNumId w:val="45"/>
  </w:num>
  <w:num w:numId="31" w16cid:durableId="970553938">
    <w:abstractNumId w:val="13"/>
  </w:num>
  <w:num w:numId="32" w16cid:durableId="100810102">
    <w:abstractNumId w:val="27"/>
  </w:num>
  <w:num w:numId="33" w16cid:durableId="1162233982">
    <w:abstractNumId w:val="63"/>
  </w:num>
  <w:num w:numId="34" w16cid:durableId="2062634041">
    <w:abstractNumId w:val="82"/>
  </w:num>
  <w:num w:numId="35" w16cid:durableId="1651447543">
    <w:abstractNumId w:val="43"/>
  </w:num>
  <w:num w:numId="36" w16cid:durableId="543912901">
    <w:abstractNumId w:val="36"/>
  </w:num>
  <w:num w:numId="37" w16cid:durableId="1074356504">
    <w:abstractNumId w:val="42"/>
  </w:num>
  <w:num w:numId="38" w16cid:durableId="1550796211">
    <w:abstractNumId w:val="31"/>
  </w:num>
  <w:num w:numId="39" w16cid:durableId="1022366096">
    <w:abstractNumId w:val="37"/>
  </w:num>
  <w:num w:numId="40" w16cid:durableId="1238252304">
    <w:abstractNumId w:val="58"/>
  </w:num>
  <w:num w:numId="41" w16cid:durableId="1609848503">
    <w:abstractNumId w:val="66"/>
  </w:num>
  <w:num w:numId="42" w16cid:durableId="887493005">
    <w:abstractNumId w:val="14"/>
  </w:num>
  <w:num w:numId="43" w16cid:durableId="1074356816">
    <w:abstractNumId w:val="98"/>
  </w:num>
  <w:num w:numId="44" w16cid:durableId="491604227">
    <w:abstractNumId w:val="74"/>
  </w:num>
  <w:num w:numId="45" w16cid:durableId="1535771780">
    <w:abstractNumId w:val="62"/>
  </w:num>
  <w:num w:numId="46" w16cid:durableId="737094994">
    <w:abstractNumId w:val="89"/>
  </w:num>
  <w:num w:numId="47" w16cid:durableId="700856805">
    <w:abstractNumId w:val="94"/>
  </w:num>
  <w:num w:numId="48" w16cid:durableId="277565933">
    <w:abstractNumId w:val="56"/>
  </w:num>
  <w:num w:numId="49" w16cid:durableId="434591414">
    <w:abstractNumId w:val="59"/>
  </w:num>
  <w:num w:numId="50" w16cid:durableId="886913972">
    <w:abstractNumId w:val="10"/>
  </w:num>
  <w:num w:numId="51" w16cid:durableId="1892301678">
    <w:abstractNumId w:val="87"/>
  </w:num>
  <w:num w:numId="52" w16cid:durableId="155417737">
    <w:abstractNumId w:val="71"/>
  </w:num>
  <w:num w:numId="53" w16cid:durableId="148056479">
    <w:abstractNumId w:val="93"/>
  </w:num>
  <w:num w:numId="54" w16cid:durableId="1235630988">
    <w:abstractNumId w:val="51"/>
  </w:num>
  <w:num w:numId="55" w16cid:durableId="348258433">
    <w:abstractNumId w:val="68"/>
  </w:num>
  <w:num w:numId="56" w16cid:durableId="501160892">
    <w:abstractNumId w:val="67"/>
  </w:num>
  <w:num w:numId="57" w16cid:durableId="548810816">
    <w:abstractNumId w:val="25"/>
  </w:num>
  <w:num w:numId="58" w16cid:durableId="1406612945">
    <w:abstractNumId w:val="70"/>
  </w:num>
  <w:num w:numId="59" w16cid:durableId="204680368">
    <w:abstractNumId w:val="24"/>
  </w:num>
  <w:num w:numId="60" w16cid:durableId="1489831284">
    <w:abstractNumId w:val="79"/>
  </w:num>
  <w:num w:numId="61" w16cid:durableId="650870552">
    <w:abstractNumId w:val="29"/>
  </w:num>
  <w:num w:numId="62" w16cid:durableId="1569415046">
    <w:abstractNumId w:val="69"/>
  </w:num>
  <w:num w:numId="63" w16cid:durableId="929898017">
    <w:abstractNumId w:val="33"/>
  </w:num>
  <w:num w:numId="64" w16cid:durableId="1905068280">
    <w:abstractNumId w:val="57"/>
  </w:num>
  <w:num w:numId="65" w16cid:durableId="133374670">
    <w:abstractNumId w:val="84"/>
  </w:num>
  <w:num w:numId="66" w16cid:durableId="1933278376">
    <w:abstractNumId w:val="35"/>
  </w:num>
  <w:num w:numId="67" w16cid:durableId="871530200">
    <w:abstractNumId w:val="88"/>
  </w:num>
  <w:num w:numId="68" w16cid:durableId="1733844502">
    <w:abstractNumId w:val="49"/>
  </w:num>
  <w:num w:numId="69" w16cid:durableId="673842085">
    <w:abstractNumId w:val="97"/>
  </w:num>
  <w:num w:numId="70" w16cid:durableId="158010629">
    <w:abstractNumId w:val="46"/>
  </w:num>
  <w:num w:numId="71" w16cid:durableId="1294170094">
    <w:abstractNumId w:val="54"/>
  </w:num>
  <w:num w:numId="72" w16cid:durableId="496118873">
    <w:abstractNumId w:val="18"/>
  </w:num>
  <w:num w:numId="73" w16cid:durableId="1528711116">
    <w:abstractNumId w:val="38"/>
  </w:num>
  <w:num w:numId="74" w16cid:durableId="279577416">
    <w:abstractNumId w:val="12"/>
  </w:num>
  <w:num w:numId="75" w16cid:durableId="1147672239">
    <w:abstractNumId w:val="86"/>
  </w:num>
  <w:num w:numId="76" w16cid:durableId="1053499948">
    <w:abstractNumId w:val="50"/>
  </w:num>
  <w:num w:numId="77" w16cid:durableId="291906328">
    <w:abstractNumId w:val="100"/>
  </w:num>
  <w:num w:numId="78" w16cid:durableId="675038327">
    <w:abstractNumId w:val="52"/>
  </w:num>
  <w:num w:numId="79" w16cid:durableId="635336415">
    <w:abstractNumId w:val="44"/>
  </w:num>
  <w:num w:numId="80" w16cid:durableId="983042998">
    <w:abstractNumId w:val="90"/>
  </w:num>
  <w:num w:numId="81" w16cid:durableId="976648901">
    <w:abstractNumId w:val="53"/>
  </w:num>
  <w:num w:numId="82" w16cid:durableId="1197504799">
    <w:abstractNumId w:val="72"/>
  </w:num>
  <w:num w:numId="83" w16cid:durableId="1947419601">
    <w:abstractNumId w:val="80"/>
  </w:num>
  <w:num w:numId="84" w16cid:durableId="1062363004">
    <w:abstractNumId w:val="92"/>
  </w:num>
  <w:num w:numId="85" w16cid:durableId="2026663963">
    <w:abstractNumId w:val="11"/>
  </w:num>
  <w:num w:numId="86" w16cid:durableId="365570886">
    <w:abstractNumId w:val="75"/>
  </w:num>
  <w:num w:numId="87" w16cid:durableId="717358646">
    <w:abstractNumId w:val="30"/>
  </w:num>
  <w:num w:numId="88" w16cid:durableId="1758868571">
    <w:abstractNumId w:val="48"/>
  </w:num>
  <w:num w:numId="89" w16cid:durableId="279998827">
    <w:abstractNumId w:val="73"/>
  </w:num>
  <w:num w:numId="90" w16cid:durableId="661468742">
    <w:abstractNumId w:val="76"/>
  </w:num>
  <w:num w:numId="91" w16cid:durableId="1794013192">
    <w:abstractNumId w:val="34"/>
  </w:num>
  <w:num w:numId="92" w16cid:durableId="1382242524">
    <w:abstractNumId w:val="61"/>
  </w:num>
  <w:num w:numId="93" w16cid:durableId="339700803">
    <w:abstractNumId w:val="26"/>
  </w:num>
  <w:num w:numId="94" w16cid:durableId="1509949542">
    <w:abstractNumId w:val="19"/>
  </w:num>
  <w:num w:numId="95" w16cid:durableId="1428502583">
    <w:abstractNumId w:val="91"/>
  </w:num>
  <w:num w:numId="96" w16cid:durableId="283000432">
    <w:abstractNumId w:val="15"/>
  </w:num>
  <w:num w:numId="97" w16cid:durableId="1951547229">
    <w:abstractNumId w:val="41"/>
  </w:num>
  <w:num w:numId="98" w16cid:durableId="687489173">
    <w:abstractNumId w:val="81"/>
  </w:num>
  <w:num w:numId="99" w16cid:durableId="132257903">
    <w:abstractNumId w:val="16"/>
  </w:num>
  <w:num w:numId="100" w16cid:durableId="219753069">
    <w:abstractNumId w:val="64"/>
  </w:num>
  <w:num w:numId="101" w16cid:durableId="840512011">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FF"/>
    <w:rsid w:val="0000284D"/>
    <w:rsid w:val="00003EA0"/>
    <w:rsid w:val="000059B0"/>
    <w:rsid w:val="00006F31"/>
    <w:rsid w:val="00014AA5"/>
    <w:rsid w:val="000173F5"/>
    <w:rsid w:val="00027529"/>
    <w:rsid w:val="0003014F"/>
    <w:rsid w:val="00031F65"/>
    <w:rsid w:val="00041587"/>
    <w:rsid w:val="000421C2"/>
    <w:rsid w:val="00043254"/>
    <w:rsid w:val="000479CF"/>
    <w:rsid w:val="00053882"/>
    <w:rsid w:val="00054673"/>
    <w:rsid w:val="000576BD"/>
    <w:rsid w:val="0005781D"/>
    <w:rsid w:val="00057BED"/>
    <w:rsid w:val="000601CE"/>
    <w:rsid w:val="00062FD5"/>
    <w:rsid w:val="0006418A"/>
    <w:rsid w:val="00070055"/>
    <w:rsid w:val="00070FA7"/>
    <w:rsid w:val="00071296"/>
    <w:rsid w:val="000724AE"/>
    <w:rsid w:val="00077FE6"/>
    <w:rsid w:val="00081F23"/>
    <w:rsid w:val="00086D13"/>
    <w:rsid w:val="000900A4"/>
    <w:rsid w:val="00092A3E"/>
    <w:rsid w:val="00093321"/>
    <w:rsid w:val="000A6A12"/>
    <w:rsid w:val="000B04C4"/>
    <w:rsid w:val="000B0C86"/>
    <w:rsid w:val="000B0ECD"/>
    <w:rsid w:val="000B155D"/>
    <w:rsid w:val="000B1DEC"/>
    <w:rsid w:val="000B6649"/>
    <w:rsid w:val="000B76E3"/>
    <w:rsid w:val="000C0114"/>
    <w:rsid w:val="000C2014"/>
    <w:rsid w:val="000C2701"/>
    <w:rsid w:val="000C31A4"/>
    <w:rsid w:val="000C42BA"/>
    <w:rsid w:val="000C44E6"/>
    <w:rsid w:val="000C4762"/>
    <w:rsid w:val="000C5EBA"/>
    <w:rsid w:val="000C6F0C"/>
    <w:rsid w:val="000D16B9"/>
    <w:rsid w:val="000D2C30"/>
    <w:rsid w:val="000D3C65"/>
    <w:rsid w:val="000E1E60"/>
    <w:rsid w:val="000E1EE9"/>
    <w:rsid w:val="000E265E"/>
    <w:rsid w:val="000E2EBF"/>
    <w:rsid w:val="000E4946"/>
    <w:rsid w:val="000E64E5"/>
    <w:rsid w:val="000E735F"/>
    <w:rsid w:val="000F0973"/>
    <w:rsid w:val="000F5534"/>
    <w:rsid w:val="000F779B"/>
    <w:rsid w:val="00100292"/>
    <w:rsid w:val="0010168A"/>
    <w:rsid w:val="00103698"/>
    <w:rsid w:val="001053D8"/>
    <w:rsid w:val="00105915"/>
    <w:rsid w:val="0010616C"/>
    <w:rsid w:val="00107118"/>
    <w:rsid w:val="00107B9E"/>
    <w:rsid w:val="00107C96"/>
    <w:rsid w:val="00110C5C"/>
    <w:rsid w:val="00114277"/>
    <w:rsid w:val="001145D9"/>
    <w:rsid w:val="00124E20"/>
    <w:rsid w:val="00125104"/>
    <w:rsid w:val="00125681"/>
    <w:rsid w:val="001268BC"/>
    <w:rsid w:val="00132EB9"/>
    <w:rsid w:val="001418D5"/>
    <w:rsid w:val="00142650"/>
    <w:rsid w:val="00142AA6"/>
    <w:rsid w:val="00142DCE"/>
    <w:rsid w:val="00144985"/>
    <w:rsid w:val="00145480"/>
    <w:rsid w:val="001471E9"/>
    <w:rsid w:val="0015380E"/>
    <w:rsid w:val="00154279"/>
    <w:rsid w:val="00160580"/>
    <w:rsid w:val="00164164"/>
    <w:rsid w:val="00164409"/>
    <w:rsid w:val="001706F7"/>
    <w:rsid w:val="001752B9"/>
    <w:rsid w:val="00177FE9"/>
    <w:rsid w:val="0018430F"/>
    <w:rsid w:val="00184B46"/>
    <w:rsid w:val="00184B83"/>
    <w:rsid w:val="00184FCD"/>
    <w:rsid w:val="00185837"/>
    <w:rsid w:val="00187233"/>
    <w:rsid w:val="00190995"/>
    <w:rsid w:val="00192E12"/>
    <w:rsid w:val="001939C9"/>
    <w:rsid w:val="00194486"/>
    <w:rsid w:val="001959CF"/>
    <w:rsid w:val="00195B7A"/>
    <w:rsid w:val="00197F95"/>
    <w:rsid w:val="001A0D77"/>
    <w:rsid w:val="001A3A70"/>
    <w:rsid w:val="001A598A"/>
    <w:rsid w:val="001B17A9"/>
    <w:rsid w:val="001B185F"/>
    <w:rsid w:val="001B1E00"/>
    <w:rsid w:val="001B6719"/>
    <w:rsid w:val="001B7A5A"/>
    <w:rsid w:val="001C064D"/>
    <w:rsid w:val="001C1956"/>
    <w:rsid w:val="001C3519"/>
    <w:rsid w:val="001C5EB6"/>
    <w:rsid w:val="001D1C5A"/>
    <w:rsid w:val="001D4EF8"/>
    <w:rsid w:val="001D62D7"/>
    <w:rsid w:val="001E0C27"/>
    <w:rsid w:val="001E0CBE"/>
    <w:rsid w:val="001E1E1E"/>
    <w:rsid w:val="001E5AAA"/>
    <w:rsid w:val="001E5CEF"/>
    <w:rsid w:val="001E6296"/>
    <w:rsid w:val="001F0B3B"/>
    <w:rsid w:val="001F13C1"/>
    <w:rsid w:val="001F4256"/>
    <w:rsid w:val="001F446D"/>
    <w:rsid w:val="001F52F9"/>
    <w:rsid w:val="00211642"/>
    <w:rsid w:val="00211B46"/>
    <w:rsid w:val="00212D65"/>
    <w:rsid w:val="002135FB"/>
    <w:rsid w:val="0021397F"/>
    <w:rsid w:val="002154A3"/>
    <w:rsid w:val="00216044"/>
    <w:rsid w:val="002208D5"/>
    <w:rsid w:val="00223334"/>
    <w:rsid w:val="00223A34"/>
    <w:rsid w:val="00225A26"/>
    <w:rsid w:val="00225EEC"/>
    <w:rsid w:val="00226259"/>
    <w:rsid w:val="00226D54"/>
    <w:rsid w:val="00227600"/>
    <w:rsid w:val="002340B4"/>
    <w:rsid w:val="0023680B"/>
    <w:rsid w:val="00237BFC"/>
    <w:rsid w:val="00240BE2"/>
    <w:rsid w:val="00242A03"/>
    <w:rsid w:val="002448E7"/>
    <w:rsid w:val="00246435"/>
    <w:rsid w:val="00246BCF"/>
    <w:rsid w:val="00252200"/>
    <w:rsid w:val="00261C72"/>
    <w:rsid w:val="00266D61"/>
    <w:rsid w:val="002704F0"/>
    <w:rsid w:val="002714D9"/>
    <w:rsid w:val="00272E59"/>
    <w:rsid w:val="00272E83"/>
    <w:rsid w:val="00274AE5"/>
    <w:rsid w:val="00275AF3"/>
    <w:rsid w:val="00276927"/>
    <w:rsid w:val="00277983"/>
    <w:rsid w:val="002847F3"/>
    <w:rsid w:val="002913A8"/>
    <w:rsid w:val="002917C8"/>
    <w:rsid w:val="00294F7D"/>
    <w:rsid w:val="00295D51"/>
    <w:rsid w:val="0029674F"/>
    <w:rsid w:val="002977EF"/>
    <w:rsid w:val="002A229C"/>
    <w:rsid w:val="002A2EFA"/>
    <w:rsid w:val="002A3FD8"/>
    <w:rsid w:val="002A5E83"/>
    <w:rsid w:val="002A6491"/>
    <w:rsid w:val="002B7FD1"/>
    <w:rsid w:val="002C1932"/>
    <w:rsid w:val="002C429B"/>
    <w:rsid w:val="002C57E6"/>
    <w:rsid w:val="002E021A"/>
    <w:rsid w:val="002E05C1"/>
    <w:rsid w:val="002E16B4"/>
    <w:rsid w:val="002E3364"/>
    <w:rsid w:val="002F4AE6"/>
    <w:rsid w:val="002F5550"/>
    <w:rsid w:val="00305171"/>
    <w:rsid w:val="0031681C"/>
    <w:rsid w:val="003202BF"/>
    <w:rsid w:val="003228A4"/>
    <w:rsid w:val="0032588F"/>
    <w:rsid w:val="00330221"/>
    <w:rsid w:val="00330F1C"/>
    <w:rsid w:val="00331ECD"/>
    <w:rsid w:val="00331F30"/>
    <w:rsid w:val="00335553"/>
    <w:rsid w:val="00336CD0"/>
    <w:rsid w:val="00336E76"/>
    <w:rsid w:val="00341A4A"/>
    <w:rsid w:val="0034366C"/>
    <w:rsid w:val="003444B5"/>
    <w:rsid w:val="00345BCA"/>
    <w:rsid w:val="0034680A"/>
    <w:rsid w:val="00347648"/>
    <w:rsid w:val="00352929"/>
    <w:rsid w:val="003554D0"/>
    <w:rsid w:val="00355F0A"/>
    <w:rsid w:val="00360662"/>
    <w:rsid w:val="003615B5"/>
    <w:rsid w:val="00361A9F"/>
    <w:rsid w:val="003625BA"/>
    <w:rsid w:val="00363FF8"/>
    <w:rsid w:val="0036655A"/>
    <w:rsid w:val="0037040B"/>
    <w:rsid w:val="003713EF"/>
    <w:rsid w:val="0037330A"/>
    <w:rsid w:val="003748A9"/>
    <w:rsid w:val="003750CC"/>
    <w:rsid w:val="00376651"/>
    <w:rsid w:val="0037721D"/>
    <w:rsid w:val="00383432"/>
    <w:rsid w:val="003875B7"/>
    <w:rsid w:val="003911F4"/>
    <w:rsid w:val="00396806"/>
    <w:rsid w:val="003B1882"/>
    <w:rsid w:val="003C3AA6"/>
    <w:rsid w:val="003D23A3"/>
    <w:rsid w:val="003D2FF0"/>
    <w:rsid w:val="003D431F"/>
    <w:rsid w:val="003D4AA2"/>
    <w:rsid w:val="003D5856"/>
    <w:rsid w:val="003E1031"/>
    <w:rsid w:val="003E51A6"/>
    <w:rsid w:val="00403EE4"/>
    <w:rsid w:val="0040427C"/>
    <w:rsid w:val="004043A2"/>
    <w:rsid w:val="00404E4F"/>
    <w:rsid w:val="004171BA"/>
    <w:rsid w:val="00422684"/>
    <w:rsid w:val="0042339A"/>
    <w:rsid w:val="0042508F"/>
    <w:rsid w:val="0043055E"/>
    <w:rsid w:val="00432AB6"/>
    <w:rsid w:val="00437102"/>
    <w:rsid w:val="00437ADD"/>
    <w:rsid w:val="004401D0"/>
    <w:rsid w:val="0044265B"/>
    <w:rsid w:val="00443F52"/>
    <w:rsid w:val="00444B84"/>
    <w:rsid w:val="00445853"/>
    <w:rsid w:val="004461B4"/>
    <w:rsid w:val="004505EE"/>
    <w:rsid w:val="00452E4B"/>
    <w:rsid w:val="00460D9B"/>
    <w:rsid w:val="00461021"/>
    <w:rsid w:val="004635FD"/>
    <w:rsid w:val="004636E5"/>
    <w:rsid w:val="0046447A"/>
    <w:rsid w:val="00466221"/>
    <w:rsid w:val="00470343"/>
    <w:rsid w:val="00475560"/>
    <w:rsid w:val="00475C7F"/>
    <w:rsid w:val="004769D4"/>
    <w:rsid w:val="00481677"/>
    <w:rsid w:val="0048333C"/>
    <w:rsid w:val="004844E6"/>
    <w:rsid w:val="004854A6"/>
    <w:rsid w:val="00485898"/>
    <w:rsid w:val="00487E77"/>
    <w:rsid w:val="00491A35"/>
    <w:rsid w:val="00493BCC"/>
    <w:rsid w:val="00494EB3"/>
    <w:rsid w:val="004A3EF3"/>
    <w:rsid w:val="004B2717"/>
    <w:rsid w:val="004C4E71"/>
    <w:rsid w:val="004C50FF"/>
    <w:rsid w:val="004C5A41"/>
    <w:rsid w:val="004C6027"/>
    <w:rsid w:val="004C6362"/>
    <w:rsid w:val="004D23DD"/>
    <w:rsid w:val="004D29E7"/>
    <w:rsid w:val="004D7FD7"/>
    <w:rsid w:val="004E234C"/>
    <w:rsid w:val="004E28C6"/>
    <w:rsid w:val="004E75E0"/>
    <w:rsid w:val="004F05E9"/>
    <w:rsid w:val="004F138F"/>
    <w:rsid w:val="004F5EB5"/>
    <w:rsid w:val="004F6E0D"/>
    <w:rsid w:val="004F7B92"/>
    <w:rsid w:val="005001DA"/>
    <w:rsid w:val="00506316"/>
    <w:rsid w:val="00507CD4"/>
    <w:rsid w:val="005140F8"/>
    <w:rsid w:val="005141E8"/>
    <w:rsid w:val="00517D0A"/>
    <w:rsid w:val="00517EB0"/>
    <w:rsid w:val="00520F53"/>
    <w:rsid w:val="00524D37"/>
    <w:rsid w:val="00526280"/>
    <w:rsid w:val="00526543"/>
    <w:rsid w:val="005314B1"/>
    <w:rsid w:val="00532B95"/>
    <w:rsid w:val="00532DF2"/>
    <w:rsid w:val="005400D6"/>
    <w:rsid w:val="0054208D"/>
    <w:rsid w:val="0054667E"/>
    <w:rsid w:val="00550523"/>
    <w:rsid w:val="00551BA2"/>
    <w:rsid w:val="00552E90"/>
    <w:rsid w:val="00553413"/>
    <w:rsid w:val="00557A71"/>
    <w:rsid w:val="00561095"/>
    <w:rsid w:val="00562D88"/>
    <w:rsid w:val="005640FE"/>
    <w:rsid w:val="00570949"/>
    <w:rsid w:val="005729CA"/>
    <w:rsid w:val="00572B56"/>
    <w:rsid w:val="00573A2E"/>
    <w:rsid w:val="005806FE"/>
    <w:rsid w:val="005827FB"/>
    <w:rsid w:val="0058369E"/>
    <w:rsid w:val="0058463E"/>
    <w:rsid w:val="005862B6"/>
    <w:rsid w:val="0058741B"/>
    <w:rsid w:val="0059001D"/>
    <w:rsid w:val="00591F0F"/>
    <w:rsid w:val="00591F16"/>
    <w:rsid w:val="00592008"/>
    <w:rsid w:val="00594496"/>
    <w:rsid w:val="005A2537"/>
    <w:rsid w:val="005A31CC"/>
    <w:rsid w:val="005A648B"/>
    <w:rsid w:val="005B1578"/>
    <w:rsid w:val="005B22AD"/>
    <w:rsid w:val="005B2DFC"/>
    <w:rsid w:val="005B419F"/>
    <w:rsid w:val="005B65FA"/>
    <w:rsid w:val="005B6697"/>
    <w:rsid w:val="005B7AE3"/>
    <w:rsid w:val="005C3070"/>
    <w:rsid w:val="005C3570"/>
    <w:rsid w:val="005C5EA5"/>
    <w:rsid w:val="005C6786"/>
    <w:rsid w:val="005D02B1"/>
    <w:rsid w:val="005D0752"/>
    <w:rsid w:val="005D47F6"/>
    <w:rsid w:val="005D65AF"/>
    <w:rsid w:val="005D6C27"/>
    <w:rsid w:val="005D7000"/>
    <w:rsid w:val="005D7844"/>
    <w:rsid w:val="005E094D"/>
    <w:rsid w:val="005E17D7"/>
    <w:rsid w:val="005E50F1"/>
    <w:rsid w:val="005E6059"/>
    <w:rsid w:val="005E7A04"/>
    <w:rsid w:val="005F0F97"/>
    <w:rsid w:val="005F232C"/>
    <w:rsid w:val="005F34DC"/>
    <w:rsid w:val="005F58E0"/>
    <w:rsid w:val="005F6475"/>
    <w:rsid w:val="005F72C0"/>
    <w:rsid w:val="00602739"/>
    <w:rsid w:val="006027FE"/>
    <w:rsid w:val="006034F6"/>
    <w:rsid w:val="00603FD5"/>
    <w:rsid w:val="00604BEA"/>
    <w:rsid w:val="00605F98"/>
    <w:rsid w:val="006074F5"/>
    <w:rsid w:val="0061401C"/>
    <w:rsid w:val="00614568"/>
    <w:rsid w:val="00615180"/>
    <w:rsid w:val="00616FBF"/>
    <w:rsid w:val="00620051"/>
    <w:rsid w:val="00622397"/>
    <w:rsid w:val="0062244E"/>
    <w:rsid w:val="00623F05"/>
    <w:rsid w:val="00624E31"/>
    <w:rsid w:val="006351F3"/>
    <w:rsid w:val="006373EA"/>
    <w:rsid w:val="006412EA"/>
    <w:rsid w:val="006423CF"/>
    <w:rsid w:val="00644F2C"/>
    <w:rsid w:val="0064578E"/>
    <w:rsid w:val="00645BAD"/>
    <w:rsid w:val="00645D72"/>
    <w:rsid w:val="006465CC"/>
    <w:rsid w:val="0064789A"/>
    <w:rsid w:val="006478E2"/>
    <w:rsid w:val="00647EEB"/>
    <w:rsid w:val="00654209"/>
    <w:rsid w:val="006543A4"/>
    <w:rsid w:val="006562BD"/>
    <w:rsid w:val="00661971"/>
    <w:rsid w:val="006623B6"/>
    <w:rsid w:val="00662BE8"/>
    <w:rsid w:val="00664136"/>
    <w:rsid w:val="006663BF"/>
    <w:rsid w:val="006673D3"/>
    <w:rsid w:val="00667C25"/>
    <w:rsid w:val="006720D7"/>
    <w:rsid w:val="0067465C"/>
    <w:rsid w:val="0067621A"/>
    <w:rsid w:val="00683B93"/>
    <w:rsid w:val="00685480"/>
    <w:rsid w:val="006856A3"/>
    <w:rsid w:val="00690899"/>
    <w:rsid w:val="00690E99"/>
    <w:rsid w:val="00691300"/>
    <w:rsid w:val="00693307"/>
    <w:rsid w:val="00694845"/>
    <w:rsid w:val="006949C8"/>
    <w:rsid w:val="0069612F"/>
    <w:rsid w:val="0069787C"/>
    <w:rsid w:val="006A68F9"/>
    <w:rsid w:val="006C0188"/>
    <w:rsid w:val="006C0914"/>
    <w:rsid w:val="006C45A4"/>
    <w:rsid w:val="006C4AF4"/>
    <w:rsid w:val="006D01DA"/>
    <w:rsid w:val="006D0673"/>
    <w:rsid w:val="006D2794"/>
    <w:rsid w:val="006D2BCB"/>
    <w:rsid w:val="006D3E7E"/>
    <w:rsid w:val="006D3F2F"/>
    <w:rsid w:val="006D4310"/>
    <w:rsid w:val="006D540F"/>
    <w:rsid w:val="006D7444"/>
    <w:rsid w:val="006D7A86"/>
    <w:rsid w:val="006E1048"/>
    <w:rsid w:val="006E2FC5"/>
    <w:rsid w:val="006E3536"/>
    <w:rsid w:val="006E4FF9"/>
    <w:rsid w:val="006E570D"/>
    <w:rsid w:val="006F57DE"/>
    <w:rsid w:val="006F7AEB"/>
    <w:rsid w:val="00701858"/>
    <w:rsid w:val="00705805"/>
    <w:rsid w:val="007113AF"/>
    <w:rsid w:val="00713722"/>
    <w:rsid w:val="00713BC7"/>
    <w:rsid w:val="00714488"/>
    <w:rsid w:val="00715A62"/>
    <w:rsid w:val="00720426"/>
    <w:rsid w:val="00723FE5"/>
    <w:rsid w:val="00726301"/>
    <w:rsid w:val="007271BF"/>
    <w:rsid w:val="00730069"/>
    <w:rsid w:val="007330AA"/>
    <w:rsid w:val="00734A0C"/>
    <w:rsid w:val="00742154"/>
    <w:rsid w:val="00743D62"/>
    <w:rsid w:val="0074656E"/>
    <w:rsid w:val="00746B7D"/>
    <w:rsid w:val="0074770F"/>
    <w:rsid w:val="007536BA"/>
    <w:rsid w:val="00757621"/>
    <w:rsid w:val="00760506"/>
    <w:rsid w:val="007638DA"/>
    <w:rsid w:val="00765C6A"/>
    <w:rsid w:val="007740F3"/>
    <w:rsid w:val="007775D2"/>
    <w:rsid w:val="00777A64"/>
    <w:rsid w:val="007809D9"/>
    <w:rsid w:val="00783270"/>
    <w:rsid w:val="00785F1D"/>
    <w:rsid w:val="007876B7"/>
    <w:rsid w:val="00796DBB"/>
    <w:rsid w:val="007A0363"/>
    <w:rsid w:val="007A28BD"/>
    <w:rsid w:val="007A2991"/>
    <w:rsid w:val="007A455C"/>
    <w:rsid w:val="007A4F31"/>
    <w:rsid w:val="007B1A49"/>
    <w:rsid w:val="007B77C5"/>
    <w:rsid w:val="007D0079"/>
    <w:rsid w:val="007D1D60"/>
    <w:rsid w:val="007D3F01"/>
    <w:rsid w:val="007D591D"/>
    <w:rsid w:val="007D70ED"/>
    <w:rsid w:val="007D757E"/>
    <w:rsid w:val="007E511B"/>
    <w:rsid w:val="007E7B79"/>
    <w:rsid w:val="007F0F6B"/>
    <w:rsid w:val="007F3875"/>
    <w:rsid w:val="007F4E1D"/>
    <w:rsid w:val="007F6083"/>
    <w:rsid w:val="007F655C"/>
    <w:rsid w:val="008016E4"/>
    <w:rsid w:val="00804156"/>
    <w:rsid w:val="00806A43"/>
    <w:rsid w:val="008111B1"/>
    <w:rsid w:val="00814C81"/>
    <w:rsid w:val="0081551D"/>
    <w:rsid w:val="00815E8F"/>
    <w:rsid w:val="00817419"/>
    <w:rsid w:val="008176DB"/>
    <w:rsid w:val="00821FB6"/>
    <w:rsid w:val="008223EB"/>
    <w:rsid w:val="00824688"/>
    <w:rsid w:val="00824EEB"/>
    <w:rsid w:val="00831BC3"/>
    <w:rsid w:val="00833E3B"/>
    <w:rsid w:val="00834B8A"/>
    <w:rsid w:val="00835A92"/>
    <w:rsid w:val="00835AAF"/>
    <w:rsid w:val="00836BAE"/>
    <w:rsid w:val="008370E4"/>
    <w:rsid w:val="00837A3C"/>
    <w:rsid w:val="00840246"/>
    <w:rsid w:val="0084191F"/>
    <w:rsid w:val="00843788"/>
    <w:rsid w:val="00844C36"/>
    <w:rsid w:val="00845DB8"/>
    <w:rsid w:val="00846958"/>
    <w:rsid w:val="00852CD1"/>
    <w:rsid w:val="0085439B"/>
    <w:rsid w:val="00854D64"/>
    <w:rsid w:val="00856646"/>
    <w:rsid w:val="00860BF7"/>
    <w:rsid w:val="00863759"/>
    <w:rsid w:val="0086377D"/>
    <w:rsid w:val="008744C0"/>
    <w:rsid w:val="008756A2"/>
    <w:rsid w:val="008759BC"/>
    <w:rsid w:val="008775EA"/>
    <w:rsid w:val="00884F9C"/>
    <w:rsid w:val="008861BF"/>
    <w:rsid w:val="008869B1"/>
    <w:rsid w:val="008869D1"/>
    <w:rsid w:val="008923D7"/>
    <w:rsid w:val="00893266"/>
    <w:rsid w:val="00893605"/>
    <w:rsid w:val="00893FE1"/>
    <w:rsid w:val="00896A60"/>
    <w:rsid w:val="008A6DD6"/>
    <w:rsid w:val="008A7C88"/>
    <w:rsid w:val="008B0BB0"/>
    <w:rsid w:val="008B1365"/>
    <w:rsid w:val="008B163C"/>
    <w:rsid w:val="008B23B2"/>
    <w:rsid w:val="008B3778"/>
    <w:rsid w:val="008B4965"/>
    <w:rsid w:val="008B6280"/>
    <w:rsid w:val="008C0380"/>
    <w:rsid w:val="008C04CD"/>
    <w:rsid w:val="008C701A"/>
    <w:rsid w:val="008D0DF9"/>
    <w:rsid w:val="008D0F02"/>
    <w:rsid w:val="008D1ABD"/>
    <w:rsid w:val="008D3094"/>
    <w:rsid w:val="008D5994"/>
    <w:rsid w:val="008D6EF6"/>
    <w:rsid w:val="008D7C7F"/>
    <w:rsid w:val="008E41F5"/>
    <w:rsid w:val="008E6102"/>
    <w:rsid w:val="008E6D79"/>
    <w:rsid w:val="008F0EF8"/>
    <w:rsid w:val="008F19C2"/>
    <w:rsid w:val="008F488A"/>
    <w:rsid w:val="008F67D1"/>
    <w:rsid w:val="00900272"/>
    <w:rsid w:val="00901C84"/>
    <w:rsid w:val="00902868"/>
    <w:rsid w:val="00907778"/>
    <w:rsid w:val="00914F83"/>
    <w:rsid w:val="009170DA"/>
    <w:rsid w:val="00917323"/>
    <w:rsid w:val="00920552"/>
    <w:rsid w:val="00921D95"/>
    <w:rsid w:val="00922E6E"/>
    <w:rsid w:val="009237CC"/>
    <w:rsid w:val="009239E6"/>
    <w:rsid w:val="00923DDE"/>
    <w:rsid w:val="009262B2"/>
    <w:rsid w:val="00932028"/>
    <w:rsid w:val="00933DD4"/>
    <w:rsid w:val="00936068"/>
    <w:rsid w:val="00942A43"/>
    <w:rsid w:val="0094470F"/>
    <w:rsid w:val="009447BF"/>
    <w:rsid w:val="00946FA0"/>
    <w:rsid w:val="0094751D"/>
    <w:rsid w:val="0095150D"/>
    <w:rsid w:val="009562A8"/>
    <w:rsid w:val="00956DE0"/>
    <w:rsid w:val="009615D4"/>
    <w:rsid w:val="009648E0"/>
    <w:rsid w:val="0096712E"/>
    <w:rsid w:val="00974677"/>
    <w:rsid w:val="009800DE"/>
    <w:rsid w:val="00980FFF"/>
    <w:rsid w:val="00981CAD"/>
    <w:rsid w:val="0098239D"/>
    <w:rsid w:val="009859B6"/>
    <w:rsid w:val="00985D95"/>
    <w:rsid w:val="00992C7D"/>
    <w:rsid w:val="00992E4F"/>
    <w:rsid w:val="009948BB"/>
    <w:rsid w:val="00994D87"/>
    <w:rsid w:val="00995B6D"/>
    <w:rsid w:val="00997A1E"/>
    <w:rsid w:val="009A1A41"/>
    <w:rsid w:val="009A2F17"/>
    <w:rsid w:val="009A55B5"/>
    <w:rsid w:val="009A6AC2"/>
    <w:rsid w:val="009B06A7"/>
    <w:rsid w:val="009B0827"/>
    <w:rsid w:val="009B42D4"/>
    <w:rsid w:val="009C4E26"/>
    <w:rsid w:val="009C51B6"/>
    <w:rsid w:val="009C7438"/>
    <w:rsid w:val="009D59AE"/>
    <w:rsid w:val="009D5B38"/>
    <w:rsid w:val="009D7455"/>
    <w:rsid w:val="009E27BF"/>
    <w:rsid w:val="009E742E"/>
    <w:rsid w:val="009F0537"/>
    <w:rsid w:val="009F063D"/>
    <w:rsid w:val="009F0DA3"/>
    <w:rsid w:val="009F1DDE"/>
    <w:rsid w:val="009F2771"/>
    <w:rsid w:val="00A05AB2"/>
    <w:rsid w:val="00A12132"/>
    <w:rsid w:val="00A12997"/>
    <w:rsid w:val="00A12C16"/>
    <w:rsid w:val="00A1321D"/>
    <w:rsid w:val="00A13664"/>
    <w:rsid w:val="00A231D4"/>
    <w:rsid w:val="00A25D55"/>
    <w:rsid w:val="00A26AA1"/>
    <w:rsid w:val="00A26D42"/>
    <w:rsid w:val="00A30106"/>
    <w:rsid w:val="00A30584"/>
    <w:rsid w:val="00A30B40"/>
    <w:rsid w:val="00A376AD"/>
    <w:rsid w:val="00A426BE"/>
    <w:rsid w:val="00A515DE"/>
    <w:rsid w:val="00A521D2"/>
    <w:rsid w:val="00A56F0B"/>
    <w:rsid w:val="00A57E86"/>
    <w:rsid w:val="00A61F58"/>
    <w:rsid w:val="00A654E5"/>
    <w:rsid w:val="00A65B06"/>
    <w:rsid w:val="00A75938"/>
    <w:rsid w:val="00A76012"/>
    <w:rsid w:val="00A80EAC"/>
    <w:rsid w:val="00A837EF"/>
    <w:rsid w:val="00A85B13"/>
    <w:rsid w:val="00A90151"/>
    <w:rsid w:val="00A92733"/>
    <w:rsid w:val="00A9359B"/>
    <w:rsid w:val="00A97F2F"/>
    <w:rsid w:val="00AA3B8D"/>
    <w:rsid w:val="00AA4F2A"/>
    <w:rsid w:val="00AA5B4D"/>
    <w:rsid w:val="00AA7772"/>
    <w:rsid w:val="00AA7E50"/>
    <w:rsid w:val="00AB041B"/>
    <w:rsid w:val="00AB076E"/>
    <w:rsid w:val="00AB1A77"/>
    <w:rsid w:val="00AB6E88"/>
    <w:rsid w:val="00AB7CA7"/>
    <w:rsid w:val="00AC228A"/>
    <w:rsid w:val="00AC4091"/>
    <w:rsid w:val="00AC4F6B"/>
    <w:rsid w:val="00AD22E9"/>
    <w:rsid w:val="00AD23E8"/>
    <w:rsid w:val="00AD454D"/>
    <w:rsid w:val="00AE22D8"/>
    <w:rsid w:val="00AE4DD8"/>
    <w:rsid w:val="00AE4F8B"/>
    <w:rsid w:val="00AE58BF"/>
    <w:rsid w:val="00AF0660"/>
    <w:rsid w:val="00AF2E42"/>
    <w:rsid w:val="00AF30FA"/>
    <w:rsid w:val="00AF3645"/>
    <w:rsid w:val="00B005D0"/>
    <w:rsid w:val="00B02261"/>
    <w:rsid w:val="00B10B50"/>
    <w:rsid w:val="00B119A4"/>
    <w:rsid w:val="00B16118"/>
    <w:rsid w:val="00B1615C"/>
    <w:rsid w:val="00B173E5"/>
    <w:rsid w:val="00B17631"/>
    <w:rsid w:val="00B21538"/>
    <w:rsid w:val="00B23603"/>
    <w:rsid w:val="00B309B9"/>
    <w:rsid w:val="00B33F66"/>
    <w:rsid w:val="00B36415"/>
    <w:rsid w:val="00B369A9"/>
    <w:rsid w:val="00B36F13"/>
    <w:rsid w:val="00B3749D"/>
    <w:rsid w:val="00B42B2D"/>
    <w:rsid w:val="00B57ACF"/>
    <w:rsid w:val="00B616B3"/>
    <w:rsid w:val="00B61F54"/>
    <w:rsid w:val="00B6487B"/>
    <w:rsid w:val="00B65DAA"/>
    <w:rsid w:val="00B66086"/>
    <w:rsid w:val="00B66619"/>
    <w:rsid w:val="00B66B2F"/>
    <w:rsid w:val="00B70D0D"/>
    <w:rsid w:val="00B70F9E"/>
    <w:rsid w:val="00B80EE7"/>
    <w:rsid w:val="00B827E4"/>
    <w:rsid w:val="00B82EC0"/>
    <w:rsid w:val="00B83400"/>
    <w:rsid w:val="00B87859"/>
    <w:rsid w:val="00B90D5C"/>
    <w:rsid w:val="00B91D47"/>
    <w:rsid w:val="00B94559"/>
    <w:rsid w:val="00BA67C4"/>
    <w:rsid w:val="00BA7623"/>
    <w:rsid w:val="00BB4671"/>
    <w:rsid w:val="00BB5C97"/>
    <w:rsid w:val="00BB70CD"/>
    <w:rsid w:val="00BC40D0"/>
    <w:rsid w:val="00BC6500"/>
    <w:rsid w:val="00BD203C"/>
    <w:rsid w:val="00BD273E"/>
    <w:rsid w:val="00BD294E"/>
    <w:rsid w:val="00BD357E"/>
    <w:rsid w:val="00BD43AD"/>
    <w:rsid w:val="00BD6693"/>
    <w:rsid w:val="00BD6F71"/>
    <w:rsid w:val="00BE161E"/>
    <w:rsid w:val="00BE1975"/>
    <w:rsid w:val="00BE4E6F"/>
    <w:rsid w:val="00BF15FB"/>
    <w:rsid w:val="00BF2880"/>
    <w:rsid w:val="00BF4460"/>
    <w:rsid w:val="00BF68C8"/>
    <w:rsid w:val="00C00602"/>
    <w:rsid w:val="00C01E68"/>
    <w:rsid w:val="00C034D1"/>
    <w:rsid w:val="00C063A6"/>
    <w:rsid w:val="00C07180"/>
    <w:rsid w:val="00C11924"/>
    <w:rsid w:val="00C13E78"/>
    <w:rsid w:val="00C158B0"/>
    <w:rsid w:val="00C17F53"/>
    <w:rsid w:val="00C21003"/>
    <w:rsid w:val="00C22926"/>
    <w:rsid w:val="00C2354F"/>
    <w:rsid w:val="00C31950"/>
    <w:rsid w:val="00C326F9"/>
    <w:rsid w:val="00C3573D"/>
    <w:rsid w:val="00C358FC"/>
    <w:rsid w:val="00C37A29"/>
    <w:rsid w:val="00C42907"/>
    <w:rsid w:val="00C477FB"/>
    <w:rsid w:val="00C509BC"/>
    <w:rsid w:val="00C51516"/>
    <w:rsid w:val="00C5158A"/>
    <w:rsid w:val="00C553E6"/>
    <w:rsid w:val="00C601E8"/>
    <w:rsid w:val="00C64C1D"/>
    <w:rsid w:val="00C73E1A"/>
    <w:rsid w:val="00C74225"/>
    <w:rsid w:val="00C757D3"/>
    <w:rsid w:val="00C84415"/>
    <w:rsid w:val="00C844D4"/>
    <w:rsid w:val="00C84B63"/>
    <w:rsid w:val="00C9269A"/>
    <w:rsid w:val="00C92DF8"/>
    <w:rsid w:val="00C95283"/>
    <w:rsid w:val="00C953A7"/>
    <w:rsid w:val="00CA0E96"/>
    <w:rsid w:val="00CA12A4"/>
    <w:rsid w:val="00CA51DD"/>
    <w:rsid w:val="00CA5217"/>
    <w:rsid w:val="00CA68E0"/>
    <w:rsid w:val="00CB47F7"/>
    <w:rsid w:val="00CB59A5"/>
    <w:rsid w:val="00CB5B86"/>
    <w:rsid w:val="00CC1ED9"/>
    <w:rsid w:val="00CC42CB"/>
    <w:rsid w:val="00CC477C"/>
    <w:rsid w:val="00CC47AB"/>
    <w:rsid w:val="00CC58CC"/>
    <w:rsid w:val="00CC6F02"/>
    <w:rsid w:val="00CD1641"/>
    <w:rsid w:val="00CD17D9"/>
    <w:rsid w:val="00CD187B"/>
    <w:rsid w:val="00CD2A99"/>
    <w:rsid w:val="00CD4ACF"/>
    <w:rsid w:val="00CD5CD0"/>
    <w:rsid w:val="00CD61EB"/>
    <w:rsid w:val="00CE0EB6"/>
    <w:rsid w:val="00CE11AF"/>
    <w:rsid w:val="00CE2F60"/>
    <w:rsid w:val="00CE5B6D"/>
    <w:rsid w:val="00CF02F0"/>
    <w:rsid w:val="00CF2731"/>
    <w:rsid w:val="00CF428C"/>
    <w:rsid w:val="00D03562"/>
    <w:rsid w:val="00D04472"/>
    <w:rsid w:val="00D045D3"/>
    <w:rsid w:val="00D04F03"/>
    <w:rsid w:val="00D12B55"/>
    <w:rsid w:val="00D143FD"/>
    <w:rsid w:val="00D1632F"/>
    <w:rsid w:val="00D16B93"/>
    <w:rsid w:val="00D16E29"/>
    <w:rsid w:val="00D179DF"/>
    <w:rsid w:val="00D205F5"/>
    <w:rsid w:val="00D20CFA"/>
    <w:rsid w:val="00D21D73"/>
    <w:rsid w:val="00D21F46"/>
    <w:rsid w:val="00D2282A"/>
    <w:rsid w:val="00D3110D"/>
    <w:rsid w:val="00D33C4F"/>
    <w:rsid w:val="00D34CD8"/>
    <w:rsid w:val="00D34DB9"/>
    <w:rsid w:val="00D42BE5"/>
    <w:rsid w:val="00D43B64"/>
    <w:rsid w:val="00D4639D"/>
    <w:rsid w:val="00D5390A"/>
    <w:rsid w:val="00D54E98"/>
    <w:rsid w:val="00D56743"/>
    <w:rsid w:val="00D60649"/>
    <w:rsid w:val="00D62083"/>
    <w:rsid w:val="00D6341A"/>
    <w:rsid w:val="00D64A4B"/>
    <w:rsid w:val="00D65CFE"/>
    <w:rsid w:val="00D66BF4"/>
    <w:rsid w:val="00D72ED6"/>
    <w:rsid w:val="00D72FA4"/>
    <w:rsid w:val="00D73E45"/>
    <w:rsid w:val="00D7442C"/>
    <w:rsid w:val="00D7478E"/>
    <w:rsid w:val="00D750FA"/>
    <w:rsid w:val="00D75D01"/>
    <w:rsid w:val="00D83923"/>
    <w:rsid w:val="00D84520"/>
    <w:rsid w:val="00D85634"/>
    <w:rsid w:val="00D874E2"/>
    <w:rsid w:val="00D8792B"/>
    <w:rsid w:val="00D90A4D"/>
    <w:rsid w:val="00D93745"/>
    <w:rsid w:val="00D93947"/>
    <w:rsid w:val="00D93EE7"/>
    <w:rsid w:val="00D9419D"/>
    <w:rsid w:val="00D94F1A"/>
    <w:rsid w:val="00DA040F"/>
    <w:rsid w:val="00DA16A9"/>
    <w:rsid w:val="00DA189E"/>
    <w:rsid w:val="00DA334F"/>
    <w:rsid w:val="00DA608B"/>
    <w:rsid w:val="00DA658C"/>
    <w:rsid w:val="00DB2B6D"/>
    <w:rsid w:val="00DB2EC2"/>
    <w:rsid w:val="00DB4F2E"/>
    <w:rsid w:val="00DB6048"/>
    <w:rsid w:val="00DB7039"/>
    <w:rsid w:val="00DC0786"/>
    <w:rsid w:val="00DC0D60"/>
    <w:rsid w:val="00DC236E"/>
    <w:rsid w:val="00DC2447"/>
    <w:rsid w:val="00DC3F98"/>
    <w:rsid w:val="00DD7CB0"/>
    <w:rsid w:val="00DE1881"/>
    <w:rsid w:val="00DE1D2A"/>
    <w:rsid w:val="00DE3042"/>
    <w:rsid w:val="00DE3863"/>
    <w:rsid w:val="00DF0829"/>
    <w:rsid w:val="00DF129D"/>
    <w:rsid w:val="00DF4E3E"/>
    <w:rsid w:val="00DF73DA"/>
    <w:rsid w:val="00E00CA4"/>
    <w:rsid w:val="00E17660"/>
    <w:rsid w:val="00E23E3D"/>
    <w:rsid w:val="00E251F4"/>
    <w:rsid w:val="00E26505"/>
    <w:rsid w:val="00E32F93"/>
    <w:rsid w:val="00E35039"/>
    <w:rsid w:val="00E37487"/>
    <w:rsid w:val="00E4610B"/>
    <w:rsid w:val="00E472F0"/>
    <w:rsid w:val="00E539CB"/>
    <w:rsid w:val="00E54920"/>
    <w:rsid w:val="00E54B2B"/>
    <w:rsid w:val="00E65058"/>
    <w:rsid w:val="00E6635C"/>
    <w:rsid w:val="00E672AE"/>
    <w:rsid w:val="00E67776"/>
    <w:rsid w:val="00E67808"/>
    <w:rsid w:val="00E67A59"/>
    <w:rsid w:val="00E71018"/>
    <w:rsid w:val="00E718B1"/>
    <w:rsid w:val="00E7329A"/>
    <w:rsid w:val="00E83EA9"/>
    <w:rsid w:val="00E915A6"/>
    <w:rsid w:val="00EA06A2"/>
    <w:rsid w:val="00EA5BE5"/>
    <w:rsid w:val="00EB1847"/>
    <w:rsid w:val="00EB3D39"/>
    <w:rsid w:val="00EB6C12"/>
    <w:rsid w:val="00EB7D92"/>
    <w:rsid w:val="00EC1CCC"/>
    <w:rsid w:val="00EC3DE7"/>
    <w:rsid w:val="00EC6480"/>
    <w:rsid w:val="00EC6B6D"/>
    <w:rsid w:val="00EC78BE"/>
    <w:rsid w:val="00ED0905"/>
    <w:rsid w:val="00ED2F58"/>
    <w:rsid w:val="00ED65E5"/>
    <w:rsid w:val="00EE1521"/>
    <w:rsid w:val="00EE2902"/>
    <w:rsid w:val="00EE2F24"/>
    <w:rsid w:val="00EE3D29"/>
    <w:rsid w:val="00EE5CF8"/>
    <w:rsid w:val="00EE68C0"/>
    <w:rsid w:val="00EE6F14"/>
    <w:rsid w:val="00EF0EAD"/>
    <w:rsid w:val="00F11264"/>
    <w:rsid w:val="00F11550"/>
    <w:rsid w:val="00F14AE9"/>
    <w:rsid w:val="00F162D4"/>
    <w:rsid w:val="00F2054B"/>
    <w:rsid w:val="00F23A40"/>
    <w:rsid w:val="00F36D7B"/>
    <w:rsid w:val="00F37C59"/>
    <w:rsid w:val="00F42CB8"/>
    <w:rsid w:val="00F4702C"/>
    <w:rsid w:val="00F47359"/>
    <w:rsid w:val="00F476D9"/>
    <w:rsid w:val="00F47D6D"/>
    <w:rsid w:val="00F502E2"/>
    <w:rsid w:val="00F505B8"/>
    <w:rsid w:val="00F522FF"/>
    <w:rsid w:val="00F52669"/>
    <w:rsid w:val="00F52AE2"/>
    <w:rsid w:val="00F57F3A"/>
    <w:rsid w:val="00F63569"/>
    <w:rsid w:val="00F661F7"/>
    <w:rsid w:val="00F66E77"/>
    <w:rsid w:val="00F6758A"/>
    <w:rsid w:val="00F67CDE"/>
    <w:rsid w:val="00F727E6"/>
    <w:rsid w:val="00F73AA5"/>
    <w:rsid w:val="00F7659B"/>
    <w:rsid w:val="00F80CD3"/>
    <w:rsid w:val="00F87B07"/>
    <w:rsid w:val="00F87E5E"/>
    <w:rsid w:val="00F90DE5"/>
    <w:rsid w:val="00F928D1"/>
    <w:rsid w:val="00FA0951"/>
    <w:rsid w:val="00FA62D9"/>
    <w:rsid w:val="00FA7788"/>
    <w:rsid w:val="00FB24CA"/>
    <w:rsid w:val="00FB3949"/>
    <w:rsid w:val="00FB6054"/>
    <w:rsid w:val="00FB6EAE"/>
    <w:rsid w:val="00FC1E7E"/>
    <w:rsid w:val="00FC2D8B"/>
    <w:rsid w:val="00FC7AF3"/>
    <w:rsid w:val="00FD2BCC"/>
    <w:rsid w:val="00FD42A7"/>
    <w:rsid w:val="00FD48BA"/>
    <w:rsid w:val="00FD7449"/>
    <w:rsid w:val="00FE4548"/>
    <w:rsid w:val="00FE566B"/>
    <w:rsid w:val="00FF07D1"/>
    <w:rsid w:val="00FF2249"/>
    <w:rsid w:val="00FF380B"/>
    <w:rsid w:val="00FF72E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1BBCF"/>
  <w15:chartTrackingRefBased/>
  <w15:docId w15:val="{76567B78-68CB-4674-8924-5B07ABA68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31F"/>
    <w:pPr>
      <w:spacing w:line="276" w:lineRule="auto"/>
    </w:pPr>
    <w:rPr>
      <w:color w:val="4D4D4F" w:themeColor="background2"/>
      <w:sz w:val="20"/>
    </w:rPr>
  </w:style>
  <w:style w:type="paragraph" w:styleId="Heading1">
    <w:name w:val="heading 1"/>
    <w:basedOn w:val="Normal"/>
    <w:next w:val="Normal"/>
    <w:link w:val="Heading1Char"/>
    <w:uiPriority w:val="9"/>
    <w:qFormat/>
    <w:rsid w:val="00D2282A"/>
    <w:pPr>
      <w:keepNext/>
      <w:keepLines/>
      <w:spacing w:after="100"/>
      <w:outlineLvl w:val="0"/>
    </w:pPr>
    <w:rPr>
      <w:rFonts w:asciiTheme="majorHAnsi" w:eastAsiaTheme="majorEastAsia" w:hAnsiTheme="majorHAnsi" w:cstheme="majorBidi"/>
      <w:b/>
      <w:bCs/>
      <w:color w:val="041243" w:themeColor="text2"/>
      <w:sz w:val="32"/>
      <w:szCs w:val="32"/>
    </w:rPr>
  </w:style>
  <w:style w:type="paragraph" w:styleId="Heading2">
    <w:name w:val="heading 2"/>
    <w:basedOn w:val="Normal"/>
    <w:next w:val="Normal"/>
    <w:link w:val="Heading2Char"/>
    <w:uiPriority w:val="9"/>
    <w:qFormat/>
    <w:rsid w:val="00902868"/>
    <w:pPr>
      <w:keepNext/>
      <w:keepLines/>
      <w:spacing w:after="60"/>
      <w:outlineLvl w:val="1"/>
    </w:pPr>
    <w:rPr>
      <w:rFonts w:asciiTheme="majorHAnsi" w:eastAsiaTheme="majorEastAsia" w:hAnsiTheme="majorHAnsi" w:cstheme="majorBidi"/>
      <w:b/>
      <w:color w:val="3D3B63"/>
      <w:sz w:val="28"/>
      <w:szCs w:val="28"/>
    </w:rPr>
  </w:style>
  <w:style w:type="paragraph" w:styleId="Heading3">
    <w:name w:val="heading 3"/>
    <w:basedOn w:val="Normal"/>
    <w:next w:val="Normal"/>
    <w:link w:val="Heading3Char"/>
    <w:uiPriority w:val="9"/>
    <w:unhideWhenUsed/>
    <w:qFormat/>
    <w:rsid w:val="00226D54"/>
    <w:pPr>
      <w:keepNext/>
      <w:keepLines/>
      <w:spacing w:before="120" w:after="60"/>
      <w:outlineLvl w:val="2"/>
    </w:pPr>
    <w:rPr>
      <w:rFonts w:asciiTheme="majorHAnsi" w:eastAsiaTheme="majorEastAsia" w:hAnsiTheme="majorHAnsi" w:cstheme="majorBidi"/>
      <w:b/>
      <w:color w:val="59595B"/>
      <w:sz w:val="24"/>
      <w:szCs w:val="24"/>
    </w:rPr>
  </w:style>
  <w:style w:type="paragraph" w:styleId="Heading4">
    <w:name w:val="heading 4"/>
    <w:basedOn w:val="Normal"/>
    <w:next w:val="Normal"/>
    <w:link w:val="Heading4Char"/>
    <w:uiPriority w:val="9"/>
    <w:unhideWhenUsed/>
    <w:rsid w:val="00246435"/>
    <w:pPr>
      <w:keepNext/>
      <w:keepLines/>
      <w:spacing w:before="120" w:after="60"/>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unhideWhenUsed/>
    <w:rsid w:val="00246435"/>
    <w:pPr>
      <w:keepNext/>
      <w:keepLines/>
      <w:spacing w:before="120" w:after="60"/>
      <w:outlineLvl w:val="4"/>
    </w:pPr>
    <w:rPr>
      <w:rFonts w:asciiTheme="majorHAnsi" w:eastAsiaTheme="majorEastAsia" w:hAnsiTheme="majorHAnsi" w:cstheme="majorBidi"/>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C11924"/>
  </w:style>
  <w:style w:type="character" w:customStyle="1" w:styleId="DateChar">
    <w:name w:val="Date Char"/>
    <w:basedOn w:val="DefaultParagraphFont"/>
    <w:link w:val="Date"/>
    <w:uiPriority w:val="99"/>
    <w:rsid w:val="00C11924"/>
  </w:style>
  <w:style w:type="paragraph" w:styleId="NoSpacing">
    <w:name w:val="No Spacing"/>
    <w:link w:val="NoSpacingChar"/>
    <w:uiPriority w:val="1"/>
    <w:qFormat/>
    <w:rsid w:val="009562A8"/>
    <w:pPr>
      <w:spacing w:after="0" w:line="240" w:lineRule="auto"/>
    </w:pPr>
    <w:rPr>
      <w:color w:val="4D4D4F" w:themeColor="background2"/>
      <w:sz w:val="20"/>
    </w:rPr>
  </w:style>
  <w:style w:type="paragraph" w:customStyle="1" w:styleId="Sign-off">
    <w:name w:val="Sign-off"/>
    <w:basedOn w:val="NoSpacing"/>
    <w:next w:val="Normal"/>
    <w:semiHidden/>
    <w:qFormat/>
    <w:rsid w:val="00C11924"/>
    <w:rPr>
      <w:b/>
    </w:rPr>
  </w:style>
  <w:style w:type="paragraph" w:styleId="ListBullet">
    <w:name w:val="List Bullet"/>
    <w:basedOn w:val="Normal"/>
    <w:uiPriority w:val="4"/>
    <w:qFormat/>
    <w:rsid w:val="0061401C"/>
    <w:pPr>
      <w:numPr>
        <w:numId w:val="26"/>
      </w:numPr>
      <w:contextualSpacing/>
    </w:pPr>
  </w:style>
  <w:style w:type="paragraph" w:styleId="ListBullet2">
    <w:name w:val="List Bullet 2"/>
    <w:basedOn w:val="Normal"/>
    <w:uiPriority w:val="4"/>
    <w:qFormat/>
    <w:rsid w:val="0061401C"/>
    <w:pPr>
      <w:numPr>
        <w:ilvl w:val="1"/>
        <w:numId w:val="26"/>
      </w:numPr>
      <w:contextualSpacing/>
    </w:pPr>
  </w:style>
  <w:style w:type="paragraph" w:styleId="ListNumber">
    <w:name w:val="List Number"/>
    <w:basedOn w:val="Normal"/>
    <w:uiPriority w:val="4"/>
    <w:qFormat/>
    <w:rsid w:val="00AE58BF"/>
    <w:pPr>
      <w:numPr>
        <w:numId w:val="27"/>
      </w:numPr>
      <w:contextualSpacing/>
    </w:pPr>
  </w:style>
  <w:style w:type="numbering" w:customStyle="1" w:styleId="Bullets">
    <w:name w:val="Bullets"/>
    <w:uiPriority w:val="99"/>
    <w:rsid w:val="0061401C"/>
    <w:pPr>
      <w:numPr>
        <w:numId w:val="11"/>
      </w:numPr>
    </w:pPr>
  </w:style>
  <w:style w:type="character" w:customStyle="1" w:styleId="Heading1Char">
    <w:name w:val="Heading 1 Char"/>
    <w:basedOn w:val="DefaultParagraphFont"/>
    <w:link w:val="Heading1"/>
    <w:uiPriority w:val="9"/>
    <w:rsid w:val="00D2282A"/>
    <w:rPr>
      <w:rFonts w:asciiTheme="majorHAnsi" w:eastAsiaTheme="majorEastAsia" w:hAnsiTheme="majorHAnsi" w:cstheme="majorBidi"/>
      <w:b/>
      <w:bCs/>
      <w:color w:val="041243" w:themeColor="text2"/>
      <w:sz w:val="32"/>
      <w:szCs w:val="32"/>
    </w:rPr>
  </w:style>
  <w:style w:type="paragraph" w:styleId="ListNumber2">
    <w:name w:val="List Number 2"/>
    <w:basedOn w:val="Normal"/>
    <w:uiPriority w:val="4"/>
    <w:qFormat/>
    <w:rsid w:val="00AE58BF"/>
    <w:pPr>
      <w:numPr>
        <w:ilvl w:val="1"/>
        <w:numId w:val="27"/>
      </w:numPr>
      <w:contextualSpacing/>
    </w:pPr>
  </w:style>
  <w:style w:type="character" w:customStyle="1" w:styleId="Heading2Char">
    <w:name w:val="Heading 2 Char"/>
    <w:basedOn w:val="DefaultParagraphFont"/>
    <w:link w:val="Heading2"/>
    <w:uiPriority w:val="9"/>
    <w:rsid w:val="00902868"/>
    <w:rPr>
      <w:rFonts w:asciiTheme="majorHAnsi" w:eastAsiaTheme="majorEastAsia" w:hAnsiTheme="majorHAnsi" w:cstheme="majorBidi"/>
      <w:b/>
      <w:color w:val="3D3B63"/>
      <w:sz w:val="28"/>
      <w:szCs w:val="28"/>
    </w:rPr>
  </w:style>
  <w:style w:type="paragraph" w:styleId="ListParagraph">
    <w:name w:val="List Paragraph"/>
    <w:basedOn w:val="Normal"/>
    <w:uiPriority w:val="34"/>
    <w:rsid w:val="00594496"/>
    <w:pPr>
      <w:ind w:left="284"/>
      <w:contextualSpacing/>
    </w:pPr>
  </w:style>
  <w:style w:type="paragraph" w:styleId="Header">
    <w:name w:val="header"/>
    <w:basedOn w:val="Normal"/>
    <w:link w:val="HeaderChar"/>
    <w:uiPriority w:val="99"/>
    <w:unhideWhenUsed/>
    <w:rsid w:val="008D7C7F"/>
    <w:pPr>
      <w:tabs>
        <w:tab w:val="center" w:pos="4513"/>
        <w:tab w:val="right" w:pos="9026"/>
      </w:tabs>
      <w:spacing w:after="180"/>
    </w:pPr>
  </w:style>
  <w:style w:type="character" w:customStyle="1" w:styleId="HeaderChar">
    <w:name w:val="Header Char"/>
    <w:basedOn w:val="DefaultParagraphFont"/>
    <w:link w:val="Header"/>
    <w:uiPriority w:val="99"/>
    <w:rsid w:val="008D7C7F"/>
    <w:rPr>
      <w:color w:val="4D4D4F" w:themeColor="background2"/>
      <w:sz w:val="20"/>
    </w:rPr>
  </w:style>
  <w:style w:type="paragraph" w:styleId="Footer">
    <w:name w:val="footer"/>
    <w:basedOn w:val="Normal"/>
    <w:link w:val="FooterChar"/>
    <w:uiPriority w:val="99"/>
    <w:unhideWhenUsed/>
    <w:rsid w:val="008D7C7F"/>
    <w:pPr>
      <w:tabs>
        <w:tab w:val="right" w:pos="15706"/>
      </w:tabs>
      <w:spacing w:after="0"/>
      <w:ind w:right="-255"/>
    </w:pPr>
    <w:rPr>
      <w:sz w:val="16"/>
    </w:rPr>
  </w:style>
  <w:style w:type="character" w:customStyle="1" w:styleId="FooterChar">
    <w:name w:val="Footer Char"/>
    <w:basedOn w:val="DefaultParagraphFont"/>
    <w:link w:val="Footer"/>
    <w:uiPriority w:val="99"/>
    <w:rsid w:val="008D7C7F"/>
    <w:rPr>
      <w:color w:val="4D4D4F" w:themeColor="background2"/>
      <w:sz w:val="16"/>
    </w:rPr>
  </w:style>
  <w:style w:type="numbering" w:customStyle="1" w:styleId="Numbering">
    <w:name w:val="Numbering"/>
    <w:uiPriority w:val="99"/>
    <w:rsid w:val="00AE58BF"/>
    <w:pPr>
      <w:numPr>
        <w:numId w:val="14"/>
      </w:numPr>
    </w:pPr>
  </w:style>
  <w:style w:type="paragraph" w:styleId="ListBullet3">
    <w:name w:val="List Bullet 3"/>
    <w:basedOn w:val="Normal"/>
    <w:uiPriority w:val="4"/>
    <w:qFormat/>
    <w:rsid w:val="0061401C"/>
    <w:pPr>
      <w:numPr>
        <w:ilvl w:val="2"/>
        <w:numId w:val="26"/>
      </w:numPr>
      <w:contextualSpacing/>
    </w:pPr>
  </w:style>
  <w:style w:type="paragraph" w:styleId="ListContinue2">
    <w:name w:val="List Continue 2"/>
    <w:basedOn w:val="Normal"/>
    <w:uiPriority w:val="4"/>
    <w:qFormat/>
    <w:rsid w:val="00CC6F02"/>
    <w:pPr>
      <w:ind w:left="340"/>
    </w:pPr>
  </w:style>
  <w:style w:type="paragraph" w:styleId="ListNumber3">
    <w:name w:val="List Number 3"/>
    <w:basedOn w:val="Normal"/>
    <w:uiPriority w:val="4"/>
    <w:qFormat/>
    <w:rsid w:val="00AE58BF"/>
    <w:pPr>
      <w:numPr>
        <w:ilvl w:val="2"/>
        <w:numId w:val="27"/>
      </w:numPr>
      <w:contextualSpacing/>
    </w:pPr>
  </w:style>
  <w:style w:type="paragraph" w:styleId="ListNumber4">
    <w:name w:val="List Number 4"/>
    <w:basedOn w:val="Normal"/>
    <w:uiPriority w:val="99"/>
    <w:unhideWhenUsed/>
    <w:rsid w:val="00AE58BF"/>
    <w:pPr>
      <w:numPr>
        <w:ilvl w:val="3"/>
        <w:numId w:val="27"/>
      </w:numPr>
      <w:contextualSpacing/>
    </w:pPr>
  </w:style>
  <w:style w:type="paragraph" w:styleId="ListNumber5">
    <w:name w:val="List Number 5"/>
    <w:basedOn w:val="Normal"/>
    <w:uiPriority w:val="99"/>
    <w:unhideWhenUsed/>
    <w:rsid w:val="00AE58BF"/>
    <w:pPr>
      <w:numPr>
        <w:ilvl w:val="4"/>
        <w:numId w:val="27"/>
      </w:numPr>
      <w:contextualSpacing/>
    </w:pPr>
  </w:style>
  <w:style w:type="paragraph" w:styleId="ListContinue">
    <w:name w:val="List Continue"/>
    <w:basedOn w:val="Normal"/>
    <w:uiPriority w:val="4"/>
    <w:qFormat/>
    <w:rsid w:val="00CC6F02"/>
    <w:pPr>
      <w:ind w:left="170"/>
    </w:pPr>
  </w:style>
  <w:style w:type="paragraph" w:styleId="ListContinue3">
    <w:name w:val="List Continue 3"/>
    <w:basedOn w:val="Normal"/>
    <w:uiPriority w:val="4"/>
    <w:qFormat/>
    <w:rsid w:val="00CC6F02"/>
    <w:pPr>
      <w:ind w:left="680"/>
    </w:pPr>
  </w:style>
  <w:style w:type="paragraph" w:styleId="ListContinue4">
    <w:name w:val="List Continue 4"/>
    <w:basedOn w:val="Normal"/>
    <w:uiPriority w:val="99"/>
    <w:unhideWhenUsed/>
    <w:rsid w:val="00974677"/>
    <w:pPr>
      <w:ind w:left="1132"/>
      <w:contextualSpacing/>
    </w:pPr>
  </w:style>
  <w:style w:type="character" w:customStyle="1" w:styleId="Heading3Char">
    <w:name w:val="Heading 3 Char"/>
    <w:basedOn w:val="DefaultParagraphFont"/>
    <w:link w:val="Heading3"/>
    <w:uiPriority w:val="9"/>
    <w:rsid w:val="00226D54"/>
    <w:rPr>
      <w:rFonts w:asciiTheme="majorHAnsi" w:eastAsiaTheme="majorEastAsia" w:hAnsiTheme="majorHAnsi" w:cstheme="majorBidi"/>
      <w:b/>
      <w:color w:val="59595B"/>
      <w:sz w:val="24"/>
      <w:szCs w:val="24"/>
    </w:rPr>
  </w:style>
  <w:style w:type="character" w:customStyle="1" w:styleId="Heading4Char">
    <w:name w:val="Heading 4 Char"/>
    <w:basedOn w:val="DefaultParagraphFont"/>
    <w:link w:val="Heading4"/>
    <w:uiPriority w:val="9"/>
    <w:rsid w:val="00246435"/>
    <w:rPr>
      <w:rFonts w:asciiTheme="majorHAnsi" w:eastAsiaTheme="majorEastAsia" w:hAnsiTheme="majorHAnsi" w:cstheme="majorBidi"/>
      <w:b/>
      <w:iCs/>
      <w:sz w:val="20"/>
    </w:rPr>
  </w:style>
  <w:style w:type="character" w:customStyle="1" w:styleId="Heading5Char">
    <w:name w:val="Heading 5 Char"/>
    <w:basedOn w:val="DefaultParagraphFont"/>
    <w:link w:val="Heading5"/>
    <w:uiPriority w:val="9"/>
    <w:rsid w:val="00246435"/>
    <w:rPr>
      <w:rFonts w:asciiTheme="majorHAnsi" w:eastAsiaTheme="majorEastAsia" w:hAnsiTheme="majorHAnsi" w:cstheme="majorBidi"/>
      <w:caps/>
      <w:sz w:val="20"/>
    </w:rPr>
  </w:style>
  <w:style w:type="numbering" w:customStyle="1" w:styleId="ListHeadings">
    <w:name w:val="List Headings"/>
    <w:uiPriority w:val="99"/>
    <w:rsid w:val="0042339A"/>
    <w:pPr>
      <w:numPr>
        <w:numId w:val="22"/>
      </w:numPr>
    </w:pPr>
  </w:style>
  <w:style w:type="table" w:styleId="TableGrid">
    <w:name w:val="Table Grid"/>
    <w:basedOn w:val="TableNormal"/>
    <w:uiPriority w:val="39"/>
    <w:rsid w:val="007876B7"/>
    <w:pPr>
      <w:spacing w:after="0" w:line="240" w:lineRule="auto"/>
    </w:pPr>
    <w:tblPr>
      <w:tblBorders>
        <w:insideH w:val="single" w:sz="4" w:space="0" w:color="BCBEC0" w:themeColor="accent2"/>
        <w:insideV w:val="single" w:sz="4" w:space="0" w:color="BCBEC0" w:themeColor="accent2"/>
      </w:tblBorders>
      <w:tblCellMar>
        <w:top w:w="85" w:type="dxa"/>
        <w:bottom w:w="85" w:type="dxa"/>
      </w:tblCellMar>
    </w:tblPr>
    <w:tblStylePr w:type="firstRow">
      <w:pPr>
        <w:jc w:val="center"/>
      </w:pPr>
      <w:tblPr/>
      <w:tcPr>
        <w:shd w:val="clear" w:color="auto" w:fill="041243" w:themeFill="text2"/>
      </w:tcPr>
    </w:tblStylePr>
    <w:tblStylePr w:type="firstCol">
      <w:rPr>
        <w:b w:val="0"/>
      </w:rPr>
      <w:tblPr/>
      <w:tcPr>
        <w:shd w:val="clear" w:color="auto" w:fill="F2F2F2"/>
      </w:tcPr>
    </w:tblStylePr>
  </w:style>
  <w:style w:type="paragraph" w:styleId="Title">
    <w:name w:val="Title"/>
    <w:basedOn w:val="Normal"/>
    <w:next w:val="Subtitle"/>
    <w:link w:val="TitleChar"/>
    <w:uiPriority w:val="10"/>
    <w:semiHidden/>
    <w:qFormat/>
    <w:rsid w:val="00227600"/>
    <w:pPr>
      <w:framePr w:w="5613" w:h="6804" w:hRule="exact" w:wrap="around" w:vAnchor="page" w:hAnchor="page" w:x="5240" w:y="5388" w:anchorLock="1"/>
      <w:pBdr>
        <w:bottom w:val="single" w:sz="4" w:space="8" w:color="4D4D4F" w:themeColor="background2"/>
      </w:pBdr>
      <w:contextualSpacing/>
    </w:pPr>
    <w:rPr>
      <w:rFonts w:asciiTheme="majorHAnsi" w:eastAsiaTheme="majorEastAsia" w:hAnsiTheme="majorHAnsi" w:cstheme="majorBidi"/>
      <w:b/>
      <w:kern w:val="28"/>
      <w:sz w:val="38"/>
      <w:szCs w:val="56"/>
    </w:rPr>
  </w:style>
  <w:style w:type="character" w:customStyle="1" w:styleId="TitleChar">
    <w:name w:val="Title Char"/>
    <w:basedOn w:val="DefaultParagraphFont"/>
    <w:link w:val="Title"/>
    <w:uiPriority w:val="10"/>
    <w:semiHidden/>
    <w:rsid w:val="00DC0D60"/>
    <w:rPr>
      <w:rFonts w:asciiTheme="majorHAnsi" w:eastAsiaTheme="majorEastAsia" w:hAnsiTheme="majorHAnsi" w:cstheme="majorBidi"/>
      <w:b/>
      <w:color w:val="4D4D4F" w:themeColor="background2"/>
      <w:kern w:val="28"/>
      <w:sz w:val="38"/>
      <w:szCs w:val="56"/>
    </w:rPr>
  </w:style>
  <w:style w:type="paragraph" w:styleId="Subtitle">
    <w:name w:val="Subtitle"/>
    <w:basedOn w:val="Title"/>
    <w:link w:val="SubtitleChar"/>
    <w:uiPriority w:val="10"/>
    <w:semiHidden/>
    <w:qFormat/>
    <w:rsid w:val="00227600"/>
    <w:pPr>
      <w:framePr w:wrap="around"/>
      <w:pBdr>
        <w:bottom w:val="none" w:sz="0" w:space="0" w:color="auto"/>
      </w:pBdr>
    </w:pPr>
    <w:rPr>
      <w:b w:val="0"/>
      <w:sz w:val="32"/>
    </w:rPr>
  </w:style>
  <w:style w:type="character" w:customStyle="1" w:styleId="SubtitleChar">
    <w:name w:val="Subtitle Char"/>
    <w:basedOn w:val="DefaultParagraphFont"/>
    <w:link w:val="Subtitle"/>
    <w:uiPriority w:val="10"/>
    <w:semiHidden/>
    <w:rsid w:val="00DC0D60"/>
    <w:rPr>
      <w:rFonts w:asciiTheme="majorHAnsi" w:eastAsiaTheme="majorEastAsia" w:hAnsiTheme="majorHAnsi" w:cstheme="majorBidi"/>
      <w:color w:val="4D4D4F" w:themeColor="background2"/>
      <w:kern w:val="28"/>
      <w:sz w:val="32"/>
      <w:szCs w:val="56"/>
    </w:rPr>
  </w:style>
  <w:style w:type="paragraph" w:customStyle="1" w:styleId="CoverDetails">
    <w:name w:val="Cover Details"/>
    <w:basedOn w:val="Subtitle"/>
    <w:link w:val="CoverDetailsChar"/>
    <w:uiPriority w:val="10"/>
    <w:semiHidden/>
    <w:qFormat/>
    <w:rsid w:val="00227600"/>
    <w:pPr>
      <w:framePr w:wrap="around"/>
      <w:spacing w:before="440"/>
    </w:pPr>
    <w:rPr>
      <w:b/>
      <w:sz w:val="22"/>
    </w:rPr>
  </w:style>
  <w:style w:type="paragraph" w:customStyle="1" w:styleId="CoverFooter">
    <w:name w:val="Cover Footer"/>
    <w:basedOn w:val="Footer"/>
    <w:link w:val="CoverFooterChar"/>
    <w:uiPriority w:val="10"/>
    <w:qFormat/>
    <w:rsid w:val="001959CF"/>
    <w:pPr>
      <w:framePr w:h="227" w:hRule="exact" w:wrap="notBeside" w:vAnchor="page" w:hAnchor="text" w:y="16092" w:anchorLock="1"/>
    </w:pPr>
    <w:rPr>
      <w:color w:val="FFFFFF" w:themeColor="background1"/>
      <w:sz w:val="2"/>
    </w:rPr>
  </w:style>
  <w:style w:type="character" w:customStyle="1" w:styleId="CoverDetailsChar">
    <w:name w:val="Cover Details Char"/>
    <w:basedOn w:val="SubtitleChar"/>
    <w:link w:val="CoverDetails"/>
    <w:uiPriority w:val="10"/>
    <w:semiHidden/>
    <w:rsid w:val="00DC0D60"/>
    <w:rPr>
      <w:rFonts w:asciiTheme="majorHAnsi" w:eastAsiaTheme="majorEastAsia" w:hAnsiTheme="majorHAnsi" w:cstheme="majorBidi"/>
      <w:b/>
      <w:color w:val="4D4D4F" w:themeColor="background2"/>
      <w:kern w:val="28"/>
      <w:sz w:val="32"/>
      <w:szCs w:val="56"/>
    </w:rPr>
  </w:style>
  <w:style w:type="paragraph" w:customStyle="1" w:styleId="TableText">
    <w:name w:val="Table Text"/>
    <w:basedOn w:val="NoSpacing"/>
    <w:link w:val="TableTextChar"/>
    <w:uiPriority w:val="9"/>
    <w:qFormat/>
    <w:rsid w:val="007876B7"/>
    <w:rPr>
      <w:sz w:val="18"/>
    </w:rPr>
  </w:style>
  <w:style w:type="character" w:customStyle="1" w:styleId="CoverFooterChar">
    <w:name w:val="Cover Footer Char"/>
    <w:basedOn w:val="FooterChar"/>
    <w:link w:val="CoverFooter"/>
    <w:uiPriority w:val="10"/>
    <w:rsid w:val="001959CF"/>
    <w:rPr>
      <w:color w:val="FFFFFF" w:themeColor="background1"/>
      <w:sz w:val="2"/>
    </w:rPr>
  </w:style>
  <w:style w:type="paragraph" w:customStyle="1" w:styleId="TableHeading1">
    <w:name w:val="Table Heading 1"/>
    <w:basedOn w:val="TableText"/>
    <w:link w:val="TableHeading1Char"/>
    <w:uiPriority w:val="9"/>
    <w:qFormat/>
    <w:rsid w:val="007876B7"/>
    <w:rPr>
      <w:b/>
      <w:caps/>
      <w:color w:val="FFFFFF" w:themeColor="background1"/>
    </w:rPr>
  </w:style>
  <w:style w:type="character" w:customStyle="1" w:styleId="NoSpacingChar">
    <w:name w:val="No Spacing Char"/>
    <w:basedOn w:val="DefaultParagraphFont"/>
    <w:link w:val="NoSpacing"/>
    <w:uiPriority w:val="1"/>
    <w:rsid w:val="007876B7"/>
    <w:rPr>
      <w:color w:val="4D4D4F" w:themeColor="background2"/>
      <w:sz w:val="20"/>
    </w:rPr>
  </w:style>
  <w:style w:type="character" w:customStyle="1" w:styleId="TableTextChar">
    <w:name w:val="Table Text Char"/>
    <w:basedOn w:val="NoSpacingChar"/>
    <w:link w:val="TableText"/>
    <w:uiPriority w:val="9"/>
    <w:rsid w:val="00BF15FB"/>
    <w:rPr>
      <w:color w:val="4D4D4F" w:themeColor="background2"/>
      <w:sz w:val="18"/>
    </w:rPr>
  </w:style>
  <w:style w:type="paragraph" w:customStyle="1" w:styleId="TableHeading2">
    <w:name w:val="Table Heading 2"/>
    <w:basedOn w:val="TableText"/>
    <w:link w:val="TableHeading2Char"/>
    <w:uiPriority w:val="9"/>
    <w:qFormat/>
    <w:rsid w:val="007876B7"/>
    <w:rPr>
      <w:b/>
    </w:rPr>
  </w:style>
  <w:style w:type="character" w:customStyle="1" w:styleId="TableHeading1Char">
    <w:name w:val="Table Heading 1 Char"/>
    <w:basedOn w:val="TableTextChar"/>
    <w:link w:val="TableHeading1"/>
    <w:uiPriority w:val="9"/>
    <w:rsid w:val="00BF15FB"/>
    <w:rPr>
      <w:b/>
      <w:caps/>
      <w:color w:val="FFFFFF" w:themeColor="background1"/>
      <w:sz w:val="18"/>
    </w:rPr>
  </w:style>
  <w:style w:type="paragraph" w:customStyle="1" w:styleId="CoverLogo">
    <w:name w:val="Cover Logo"/>
    <w:basedOn w:val="Normal"/>
    <w:next w:val="Normal"/>
    <w:link w:val="CoverLogoChar"/>
    <w:uiPriority w:val="10"/>
    <w:semiHidden/>
    <w:qFormat/>
    <w:rsid w:val="001E5AAA"/>
    <w:pPr>
      <w:framePr w:wrap="notBeside" w:vAnchor="page" w:hAnchor="page" w:x="1135" w:y="795" w:anchorLock="1"/>
      <w:spacing w:after="0"/>
    </w:pPr>
  </w:style>
  <w:style w:type="character" w:customStyle="1" w:styleId="TableHeading2Char">
    <w:name w:val="Table Heading 2 Char"/>
    <w:basedOn w:val="TableTextChar"/>
    <w:link w:val="TableHeading2"/>
    <w:uiPriority w:val="9"/>
    <w:rsid w:val="00BF15FB"/>
    <w:rPr>
      <w:b/>
      <w:color w:val="4D4D4F" w:themeColor="background2"/>
      <w:sz w:val="18"/>
    </w:rPr>
  </w:style>
  <w:style w:type="paragraph" w:customStyle="1" w:styleId="CoverGraphic">
    <w:name w:val="Cover Graphic"/>
    <w:basedOn w:val="Normal"/>
    <w:link w:val="CoverGraphicChar"/>
    <w:uiPriority w:val="10"/>
    <w:semiHidden/>
    <w:qFormat/>
    <w:rsid w:val="000C0114"/>
    <w:pPr>
      <w:framePr w:wrap="around" w:vAnchor="page" w:hAnchor="page" w:x="1" w:y="13286" w:anchorLock="1"/>
      <w:spacing w:after="0"/>
    </w:pPr>
  </w:style>
  <w:style w:type="character" w:customStyle="1" w:styleId="CoverLogoChar">
    <w:name w:val="Cover Logo Char"/>
    <w:basedOn w:val="DefaultParagraphFont"/>
    <w:link w:val="CoverLogo"/>
    <w:uiPriority w:val="10"/>
    <w:semiHidden/>
    <w:rsid w:val="00DC0D60"/>
    <w:rPr>
      <w:color w:val="4D4D4F" w:themeColor="background2"/>
      <w:sz w:val="20"/>
    </w:rPr>
  </w:style>
  <w:style w:type="paragraph" w:customStyle="1" w:styleId="Title-White">
    <w:name w:val="Title - White"/>
    <w:basedOn w:val="Title"/>
    <w:link w:val="Title-WhiteChar"/>
    <w:uiPriority w:val="10"/>
    <w:semiHidden/>
    <w:qFormat/>
    <w:rsid w:val="00AF0660"/>
    <w:pPr>
      <w:framePr w:wrap="around"/>
      <w:pBdr>
        <w:bottom w:val="single" w:sz="4" w:space="8" w:color="FFFFFF" w:themeColor="background1"/>
      </w:pBdr>
    </w:pPr>
    <w:rPr>
      <w:color w:val="FFFFFF" w:themeColor="background1"/>
    </w:rPr>
  </w:style>
  <w:style w:type="character" w:customStyle="1" w:styleId="CoverGraphicChar">
    <w:name w:val="Cover Graphic Char"/>
    <w:basedOn w:val="DefaultParagraphFont"/>
    <w:link w:val="CoverGraphic"/>
    <w:uiPriority w:val="10"/>
    <w:semiHidden/>
    <w:rsid w:val="00DC0D60"/>
    <w:rPr>
      <w:color w:val="4D4D4F" w:themeColor="background2"/>
      <w:sz w:val="20"/>
    </w:rPr>
  </w:style>
  <w:style w:type="paragraph" w:customStyle="1" w:styleId="Subtitle-White">
    <w:name w:val="Subtitle - White"/>
    <w:basedOn w:val="Subtitle"/>
    <w:link w:val="Subtitle-WhiteChar"/>
    <w:uiPriority w:val="10"/>
    <w:semiHidden/>
    <w:qFormat/>
    <w:rsid w:val="00043254"/>
    <w:pPr>
      <w:framePr w:wrap="around"/>
    </w:pPr>
    <w:rPr>
      <w:color w:val="FFFFFF" w:themeColor="background1"/>
    </w:rPr>
  </w:style>
  <w:style w:type="character" w:customStyle="1" w:styleId="Title-WhiteChar">
    <w:name w:val="Title - White Char"/>
    <w:basedOn w:val="TitleChar"/>
    <w:link w:val="Title-White"/>
    <w:uiPriority w:val="10"/>
    <w:semiHidden/>
    <w:rsid w:val="00DC0D60"/>
    <w:rPr>
      <w:rFonts w:asciiTheme="majorHAnsi" w:eastAsiaTheme="majorEastAsia" w:hAnsiTheme="majorHAnsi" w:cstheme="majorBidi"/>
      <w:b/>
      <w:color w:val="FFFFFF" w:themeColor="background1"/>
      <w:kern w:val="28"/>
      <w:sz w:val="38"/>
      <w:szCs w:val="56"/>
    </w:rPr>
  </w:style>
  <w:style w:type="paragraph" w:customStyle="1" w:styleId="CoverDetails-White">
    <w:name w:val="Cover Details - White"/>
    <w:basedOn w:val="CoverDetails"/>
    <w:link w:val="CoverDetails-WhiteChar"/>
    <w:uiPriority w:val="10"/>
    <w:semiHidden/>
    <w:qFormat/>
    <w:rsid w:val="00043254"/>
    <w:pPr>
      <w:framePr w:wrap="around"/>
    </w:pPr>
    <w:rPr>
      <w:color w:val="FFFFFF" w:themeColor="background1"/>
    </w:rPr>
  </w:style>
  <w:style w:type="character" w:customStyle="1" w:styleId="Subtitle-WhiteChar">
    <w:name w:val="Subtitle - White Char"/>
    <w:basedOn w:val="SubtitleChar"/>
    <w:link w:val="Subtitle-White"/>
    <w:uiPriority w:val="10"/>
    <w:semiHidden/>
    <w:rsid w:val="00DC0D60"/>
    <w:rPr>
      <w:rFonts w:asciiTheme="majorHAnsi" w:eastAsiaTheme="majorEastAsia" w:hAnsiTheme="majorHAnsi" w:cstheme="majorBidi"/>
      <w:color w:val="FFFFFF" w:themeColor="background1"/>
      <w:kern w:val="28"/>
      <w:sz w:val="32"/>
      <w:szCs w:val="56"/>
    </w:rPr>
  </w:style>
  <w:style w:type="paragraph" w:customStyle="1" w:styleId="CoverBG">
    <w:name w:val="Cover BG"/>
    <w:basedOn w:val="NoSpacing"/>
    <w:link w:val="CoverBGChar"/>
    <w:uiPriority w:val="10"/>
    <w:semiHidden/>
    <w:qFormat/>
    <w:rsid w:val="00043254"/>
    <w:pPr>
      <w:framePr w:wrap="around" w:vAnchor="page" w:hAnchor="page" w:x="1" w:y="1" w:anchorLock="1"/>
    </w:pPr>
  </w:style>
  <w:style w:type="character" w:customStyle="1" w:styleId="CoverDetails-WhiteChar">
    <w:name w:val="Cover Details - White Char"/>
    <w:basedOn w:val="CoverDetailsChar"/>
    <w:link w:val="CoverDetails-White"/>
    <w:uiPriority w:val="10"/>
    <w:semiHidden/>
    <w:rsid w:val="00DC0D60"/>
    <w:rPr>
      <w:rFonts w:asciiTheme="majorHAnsi" w:eastAsiaTheme="majorEastAsia" w:hAnsiTheme="majorHAnsi" w:cstheme="majorBidi"/>
      <w:b/>
      <w:color w:val="FFFFFF" w:themeColor="background1"/>
      <w:kern w:val="28"/>
      <w:sz w:val="32"/>
      <w:szCs w:val="56"/>
    </w:rPr>
  </w:style>
  <w:style w:type="paragraph" w:styleId="List">
    <w:name w:val="List"/>
    <w:basedOn w:val="Normal"/>
    <w:uiPriority w:val="4"/>
    <w:qFormat/>
    <w:rsid w:val="00664136"/>
    <w:pPr>
      <w:numPr>
        <w:numId w:val="29"/>
      </w:numPr>
      <w:contextualSpacing/>
    </w:pPr>
  </w:style>
  <w:style w:type="character" w:customStyle="1" w:styleId="CoverBGChar">
    <w:name w:val="Cover BG Char"/>
    <w:basedOn w:val="NoSpacingChar"/>
    <w:link w:val="CoverBG"/>
    <w:uiPriority w:val="10"/>
    <w:semiHidden/>
    <w:rsid w:val="00DC0D60"/>
    <w:rPr>
      <w:color w:val="4D4D4F" w:themeColor="background2"/>
      <w:sz w:val="20"/>
    </w:rPr>
  </w:style>
  <w:style w:type="paragraph" w:styleId="List2">
    <w:name w:val="List 2"/>
    <w:basedOn w:val="Normal"/>
    <w:uiPriority w:val="4"/>
    <w:qFormat/>
    <w:rsid w:val="00664136"/>
    <w:pPr>
      <w:numPr>
        <w:ilvl w:val="1"/>
        <w:numId w:val="29"/>
      </w:numPr>
      <w:contextualSpacing/>
    </w:pPr>
  </w:style>
  <w:style w:type="numbering" w:customStyle="1" w:styleId="Lists">
    <w:name w:val="Lists"/>
    <w:uiPriority w:val="99"/>
    <w:rsid w:val="00664136"/>
    <w:pPr>
      <w:numPr>
        <w:numId w:val="28"/>
      </w:numPr>
    </w:pPr>
  </w:style>
  <w:style w:type="paragraph" w:styleId="TOCHeading">
    <w:name w:val="TOC Heading"/>
    <w:basedOn w:val="Heading1"/>
    <w:next w:val="Normal"/>
    <w:uiPriority w:val="39"/>
    <w:unhideWhenUsed/>
    <w:rsid w:val="000C5EBA"/>
    <w:pPr>
      <w:spacing w:after="200"/>
      <w:outlineLvl w:val="9"/>
    </w:pPr>
  </w:style>
  <w:style w:type="paragraph" w:styleId="TOC1">
    <w:name w:val="toc 1"/>
    <w:basedOn w:val="Normal"/>
    <w:next w:val="Normal"/>
    <w:autoRedefine/>
    <w:uiPriority w:val="39"/>
    <w:unhideWhenUsed/>
    <w:rsid w:val="00F42CB8"/>
    <w:pPr>
      <w:tabs>
        <w:tab w:val="right" w:pos="4525"/>
      </w:tabs>
      <w:spacing w:before="120" w:after="0"/>
      <w:ind w:right="567"/>
    </w:pPr>
    <w:rPr>
      <w:b/>
      <w:sz w:val="24"/>
    </w:rPr>
  </w:style>
  <w:style w:type="paragraph" w:styleId="TOC2">
    <w:name w:val="toc 2"/>
    <w:basedOn w:val="Normal"/>
    <w:next w:val="Normal"/>
    <w:autoRedefine/>
    <w:uiPriority w:val="39"/>
    <w:unhideWhenUsed/>
    <w:rsid w:val="00F42CB8"/>
    <w:pPr>
      <w:tabs>
        <w:tab w:val="right" w:pos="4525"/>
      </w:tabs>
      <w:spacing w:after="120"/>
      <w:ind w:left="567" w:right="567"/>
      <w:contextualSpacing/>
    </w:pPr>
    <w:rPr>
      <w:sz w:val="24"/>
    </w:rPr>
  </w:style>
  <w:style w:type="character" w:styleId="Hyperlink">
    <w:name w:val="Hyperlink"/>
    <w:basedOn w:val="DefaultParagraphFont"/>
    <w:uiPriority w:val="99"/>
    <w:unhideWhenUsed/>
    <w:rsid w:val="00EC78BE"/>
    <w:rPr>
      <w:color w:val="4D4D4F" w:themeColor="hyperlink"/>
      <w:u w:val="single"/>
    </w:rPr>
  </w:style>
  <w:style w:type="paragraph" w:customStyle="1" w:styleId="FedBody1013">
    <w:name w:val="Fed Body 10/13"/>
    <w:basedOn w:val="Normal"/>
    <w:qFormat/>
    <w:rsid w:val="003D431F"/>
    <w:pPr>
      <w:tabs>
        <w:tab w:val="left" w:pos="2835"/>
        <w:tab w:val="left" w:pos="5670"/>
        <w:tab w:val="left" w:pos="8505"/>
        <w:tab w:val="left" w:pos="11340"/>
      </w:tabs>
      <w:spacing w:before="100" w:after="100" w:line="260" w:lineRule="exact"/>
      <w:ind w:right="1134"/>
    </w:pPr>
    <w:rPr>
      <w:rFonts w:ascii="Arial" w:eastAsiaTheme="minorEastAsia" w:hAnsi="Arial"/>
      <w:color w:val="auto"/>
      <w:lang w:eastAsia="zh-CN"/>
    </w:rPr>
  </w:style>
  <w:style w:type="paragraph" w:styleId="NormalWeb">
    <w:name w:val="Normal (Web)"/>
    <w:basedOn w:val="Normal"/>
    <w:uiPriority w:val="99"/>
    <w:unhideWhenUsed/>
    <w:rsid w:val="003D431F"/>
    <w:rPr>
      <w:rFonts w:ascii="Times New Roman" w:hAnsi="Times New Roman" w:cs="Times New Roman"/>
      <w:sz w:val="24"/>
      <w:szCs w:val="24"/>
    </w:rPr>
  </w:style>
  <w:style w:type="paragraph" w:styleId="PlainText">
    <w:name w:val="Plain Text"/>
    <w:basedOn w:val="Normal"/>
    <w:link w:val="PlainTextChar"/>
    <w:uiPriority w:val="99"/>
    <w:unhideWhenUsed/>
    <w:rsid w:val="003D431F"/>
    <w:pPr>
      <w:spacing w:after="0"/>
    </w:pPr>
    <w:rPr>
      <w:rFonts w:ascii="Consolas" w:hAnsi="Consolas"/>
      <w:sz w:val="21"/>
      <w:szCs w:val="21"/>
    </w:rPr>
  </w:style>
  <w:style w:type="character" w:customStyle="1" w:styleId="PlainTextChar">
    <w:name w:val="Plain Text Char"/>
    <w:basedOn w:val="DefaultParagraphFont"/>
    <w:link w:val="PlainText"/>
    <w:uiPriority w:val="99"/>
    <w:rsid w:val="003D431F"/>
    <w:rPr>
      <w:rFonts w:ascii="Consolas" w:hAnsi="Consolas"/>
      <w:color w:val="4D4D4F" w:themeColor="background2"/>
      <w:sz w:val="21"/>
      <w:szCs w:val="21"/>
    </w:rPr>
  </w:style>
  <w:style w:type="character" w:styleId="UnresolvedMention">
    <w:name w:val="Unresolved Mention"/>
    <w:basedOn w:val="DefaultParagraphFont"/>
    <w:uiPriority w:val="99"/>
    <w:semiHidden/>
    <w:unhideWhenUsed/>
    <w:rsid w:val="00F80CD3"/>
    <w:rPr>
      <w:color w:val="605E5C"/>
      <w:shd w:val="clear" w:color="auto" w:fill="E1DFDD"/>
    </w:rPr>
  </w:style>
  <w:style w:type="paragraph" w:customStyle="1" w:styleId="AssignmentBodyText">
    <w:name w:val="Assignment Body Text"/>
    <w:basedOn w:val="Normal"/>
    <w:link w:val="AssignmentBodyTextChar"/>
    <w:qFormat/>
    <w:rsid w:val="002714D9"/>
    <w:pPr>
      <w:tabs>
        <w:tab w:val="left" w:pos="2835"/>
        <w:tab w:val="left" w:pos="5670"/>
        <w:tab w:val="left" w:pos="8505"/>
        <w:tab w:val="left" w:pos="11340"/>
      </w:tabs>
      <w:spacing w:before="100" w:after="100" w:line="260" w:lineRule="exact"/>
      <w:ind w:left="567" w:right="1134"/>
    </w:pPr>
    <w:rPr>
      <w:rFonts w:ascii="Arial" w:eastAsiaTheme="minorEastAsia" w:hAnsi="Arial"/>
      <w:color w:val="auto"/>
      <w:lang w:eastAsia="zh-CN"/>
    </w:rPr>
  </w:style>
  <w:style w:type="character" w:customStyle="1" w:styleId="AssignmentBodyTextChar">
    <w:name w:val="Assignment Body Text Char"/>
    <w:basedOn w:val="DefaultParagraphFont"/>
    <w:link w:val="AssignmentBodyText"/>
    <w:rsid w:val="002714D9"/>
    <w:rPr>
      <w:rFonts w:ascii="Arial" w:eastAsiaTheme="minorEastAsia" w:hAnsi="Arial"/>
      <w:sz w:val="20"/>
      <w:lang w:eastAsia="zh-CN"/>
    </w:rPr>
  </w:style>
  <w:style w:type="table" w:styleId="GridTable5Dark-Accent1">
    <w:name w:val="Grid Table 5 Dark Accent 1"/>
    <w:basedOn w:val="TableNormal"/>
    <w:uiPriority w:val="50"/>
    <w:rsid w:val="002714D9"/>
    <w:pPr>
      <w:spacing w:after="0" w:line="240" w:lineRule="auto"/>
    </w:pPr>
    <w:rPr>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E9D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5924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5924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5924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59243" w:themeFill="accent1"/>
      </w:tcPr>
    </w:tblStylePr>
    <w:tblStylePr w:type="band1Vert">
      <w:tblPr/>
      <w:tcPr>
        <w:shd w:val="clear" w:color="auto" w:fill="E2D3B2" w:themeFill="accent1" w:themeFillTint="66"/>
      </w:tcPr>
    </w:tblStylePr>
    <w:tblStylePr w:type="band1Horz">
      <w:tblPr/>
      <w:tcPr>
        <w:shd w:val="clear" w:color="auto" w:fill="E2D3B2" w:themeFill="accent1" w:themeFillTint="66"/>
      </w:tcPr>
    </w:tblStylePr>
  </w:style>
  <w:style w:type="table" w:styleId="GridTable5Dark-Accent6">
    <w:name w:val="Grid Table 5 Dark Accent 6"/>
    <w:basedOn w:val="TableNormal"/>
    <w:uiPriority w:val="50"/>
    <w:rsid w:val="002714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F1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BEC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BEC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BEC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BEC0" w:themeFill="accent6"/>
      </w:tcPr>
    </w:tblStylePr>
    <w:tblStylePr w:type="band1Vert">
      <w:tblPr/>
      <w:tcPr>
        <w:shd w:val="clear" w:color="auto" w:fill="E4E4E5" w:themeFill="accent6" w:themeFillTint="66"/>
      </w:tcPr>
    </w:tblStylePr>
    <w:tblStylePr w:type="band1Horz">
      <w:tblPr/>
      <w:tcPr>
        <w:shd w:val="clear" w:color="auto" w:fill="E4E4E5" w:themeFill="accent6" w:themeFillTint="66"/>
      </w:tcPr>
    </w:tblStylePr>
  </w:style>
  <w:style w:type="character" w:styleId="CommentReference">
    <w:name w:val="annotation reference"/>
    <w:basedOn w:val="DefaultParagraphFont"/>
    <w:uiPriority w:val="99"/>
    <w:semiHidden/>
    <w:unhideWhenUsed/>
    <w:rsid w:val="002340B4"/>
    <w:rPr>
      <w:sz w:val="16"/>
      <w:szCs w:val="16"/>
    </w:rPr>
  </w:style>
  <w:style w:type="paragraph" w:styleId="CommentText">
    <w:name w:val="annotation text"/>
    <w:basedOn w:val="Normal"/>
    <w:link w:val="CommentTextChar"/>
    <w:uiPriority w:val="99"/>
    <w:unhideWhenUsed/>
    <w:rsid w:val="002340B4"/>
    <w:pPr>
      <w:spacing w:line="240" w:lineRule="auto"/>
    </w:pPr>
    <w:rPr>
      <w:szCs w:val="20"/>
    </w:rPr>
  </w:style>
  <w:style w:type="character" w:customStyle="1" w:styleId="CommentTextChar">
    <w:name w:val="Comment Text Char"/>
    <w:basedOn w:val="DefaultParagraphFont"/>
    <w:link w:val="CommentText"/>
    <w:uiPriority w:val="99"/>
    <w:rsid w:val="002340B4"/>
    <w:rPr>
      <w:color w:val="4D4D4F" w:themeColor="background2"/>
      <w:sz w:val="20"/>
      <w:szCs w:val="20"/>
    </w:rPr>
  </w:style>
  <w:style w:type="paragraph" w:styleId="CommentSubject">
    <w:name w:val="annotation subject"/>
    <w:basedOn w:val="CommentText"/>
    <w:next w:val="CommentText"/>
    <w:link w:val="CommentSubjectChar"/>
    <w:uiPriority w:val="99"/>
    <w:semiHidden/>
    <w:unhideWhenUsed/>
    <w:rsid w:val="002340B4"/>
    <w:rPr>
      <w:b/>
      <w:bCs/>
    </w:rPr>
  </w:style>
  <w:style w:type="character" w:customStyle="1" w:styleId="CommentSubjectChar">
    <w:name w:val="Comment Subject Char"/>
    <w:basedOn w:val="CommentTextChar"/>
    <w:link w:val="CommentSubject"/>
    <w:uiPriority w:val="99"/>
    <w:semiHidden/>
    <w:rsid w:val="002340B4"/>
    <w:rPr>
      <w:b/>
      <w:bCs/>
      <w:color w:val="4D4D4F" w:themeColor="background2"/>
      <w:sz w:val="20"/>
      <w:szCs w:val="20"/>
    </w:rPr>
  </w:style>
  <w:style w:type="table" w:styleId="GridTable4-Accent4">
    <w:name w:val="Grid Table 4 Accent 4"/>
    <w:basedOn w:val="TableNormal"/>
    <w:uiPriority w:val="49"/>
    <w:rsid w:val="003B1882"/>
    <w:pPr>
      <w:spacing w:after="0" w:line="240" w:lineRule="auto"/>
    </w:pPr>
    <w:tblPr>
      <w:tblStyleRowBandSize w:val="1"/>
      <w:tblStyleColBandSize w:val="1"/>
      <w:tblBorders>
        <w:top w:val="single" w:sz="4" w:space="0" w:color="939396" w:themeColor="accent4" w:themeTint="99"/>
        <w:left w:val="single" w:sz="4" w:space="0" w:color="939396" w:themeColor="accent4" w:themeTint="99"/>
        <w:bottom w:val="single" w:sz="4" w:space="0" w:color="939396" w:themeColor="accent4" w:themeTint="99"/>
        <w:right w:val="single" w:sz="4" w:space="0" w:color="939396" w:themeColor="accent4" w:themeTint="99"/>
        <w:insideH w:val="single" w:sz="4" w:space="0" w:color="939396" w:themeColor="accent4" w:themeTint="99"/>
        <w:insideV w:val="single" w:sz="4" w:space="0" w:color="939396" w:themeColor="accent4" w:themeTint="99"/>
      </w:tblBorders>
    </w:tblPr>
    <w:tblStylePr w:type="firstRow">
      <w:rPr>
        <w:b/>
        <w:bCs/>
        <w:color w:val="FFFFFF" w:themeColor="background1"/>
      </w:rPr>
      <w:tblPr/>
      <w:tcPr>
        <w:tcBorders>
          <w:top w:val="single" w:sz="4" w:space="0" w:color="4D4D4F" w:themeColor="accent4"/>
          <w:left w:val="single" w:sz="4" w:space="0" w:color="4D4D4F" w:themeColor="accent4"/>
          <w:bottom w:val="single" w:sz="4" w:space="0" w:color="4D4D4F" w:themeColor="accent4"/>
          <w:right w:val="single" w:sz="4" w:space="0" w:color="4D4D4F" w:themeColor="accent4"/>
          <w:insideH w:val="nil"/>
          <w:insideV w:val="nil"/>
        </w:tcBorders>
        <w:shd w:val="clear" w:color="auto" w:fill="4D4D4F" w:themeFill="accent4"/>
      </w:tcPr>
    </w:tblStylePr>
    <w:tblStylePr w:type="lastRow">
      <w:rPr>
        <w:b/>
        <w:bCs/>
      </w:rPr>
      <w:tblPr/>
      <w:tcPr>
        <w:tcBorders>
          <w:top w:val="double" w:sz="4" w:space="0" w:color="4D4D4F" w:themeColor="accent4"/>
        </w:tcBorders>
      </w:tcPr>
    </w:tblStylePr>
    <w:tblStylePr w:type="firstCol">
      <w:rPr>
        <w:b/>
        <w:bCs/>
      </w:rPr>
    </w:tblStylePr>
    <w:tblStylePr w:type="lastCol">
      <w:rPr>
        <w:b/>
        <w:bCs/>
      </w:rPr>
    </w:tblStylePr>
    <w:tblStylePr w:type="band1Vert">
      <w:tblPr/>
      <w:tcPr>
        <w:shd w:val="clear" w:color="auto" w:fill="DBDBDC" w:themeFill="accent4" w:themeFillTint="33"/>
      </w:tcPr>
    </w:tblStylePr>
    <w:tblStylePr w:type="band1Horz">
      <w:tblPr/>
      <w:tcPr>
        <w:shd w:val="clear" w:color="auto" w:fill="DBDBDC" w:themeFill="accent4" w:themeFillTint="33"/>
      </w:tcPr>
    </w:tblStylePr>
  </w:style>
  <w:style w:type="paragraph" w:styleId="Caption">
    <w:name w:val="caption"/>
    <w:basedOn w:val="Normal"/>
    <w:next w:val="Normal"/>
    <w:uiPriority w:val="35"/>
    <w:unhideWhenUsed/>
    <w:qFormat/>
    <w:rsid w:val="00662BE8"/>
    <w:pPr>
      <w:spacing w:after="200" w:line="240" w:lineRule="auto"/>
    </w:pPr>
    <w:rPr>
      <w:i/>
      <w:iCs/>
      <w:color w:val="041243" w:themeColor="text2"/>
      <w:sz w:val="18"/>
      <w:szCs w:val="18"/>
    </w:rPr>
  </w:style>
  <w:style w:type="character" w:styleId="FollowedHyperlink">
    <w:name w:val="FollowedHyperlink"/>
    <w:basedOn w:val="DefaultParagraphFont"/>
    <w:uiPriority w:val="99"/>
    <w:semiHidden/>
    <w:unhideWhenUsed/>
    <w:rsid w:val="006D01DA"/>
    <w:rPr>
      <w:color w:val="4D4D4F" w:themeColor="followedHyperlink"/>
      <w:u w:val="single"/>
    </w:rPr>
  </w:style>
  <w:style w:type="character" w:styleId="Strong">
    <w:name w:val="Strong"/>
    <w:basedOn w:val="DefaultParagraphFont"/>
    <w:uiPriority w:val="22"/>
    <w:qFormat/>
    <w:rsid w:val="004426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846280">
      <w:bodyDiv w:val="1"/>
      <w:marLeft w:val="0"/>
      <w:marRight w:val="0"/>
      <w:marTop w:val="0"/>
      <w:marBottom w:val="0"/>
      <w:divBdr>
        <w:top w:val="none" w:sz="0" w:space="0" w:color="auto"/>
        <w:left w:val="none" w:sz="0" w:space="0" w:color="auto"/>
        <w:bottom w:val="none" w:sz="0" w:space="0" w:color="auto"/>
        <w:right w:val="none" w:sz="0" w:space="0" w:color="auto"/>
      </w:divBdr>
    </w:div>
    <w:div w:id="491918359">
      <w:bodyDiv w:val="1"/>
      <w:marLeft w:val="0"/>
      <w:marRight w:val="0"/>
      <w:marTop w:val="0"/>
      <w:marBottom w:val="0"/>
      <w:divBdr>
        <w:top w:val="none" w:sz="0" w:space="0" w:color="auto"/>
        <w:left w:val="none" w:sz="0" w:space="0" w:color="auto"/>
        <w:bottom w:val="none" w:sz="0" w:space="0" w:color="auto"/>
        <w:right w:val="none" w:sz="0" w:space="0" w:color="auto"/>
      </w:divBdr>
    </w:div>
    <w:div w:id="1239175659">
      <w:bodyDiv w:val="1"/>
      <w:marLeft w:val="0"/>
      <w:marRight w:val="0"/>
      <w:marTop w:val="0"/>
      <w:marBottom w:val="0"/>
      <w:divBdr>
        <w:top w:val="none" w:sz="0" w:space="0" w:color="auto"/>
        <w:left w:val="none" w:sz="0" w:space="0" w:color="auto"/>
        <w:bottom w:val="none" w:sz="0" w:space="0" w:color="auto"/>
        <w:right w:val="none" w:sz="0" w:space="0" w:color="auto"/>
      </w:divBdr>
      <w:divsChild>
        <w:div w:id="1790394121">
          <w:marLeft w:val="0"/>
          <w:marRight w:val="0"/>
          <w:marTop w:val="0"/>
          <w:marBottom w:val="0"/>
          <w:divBdr>
            <w:top w:val="none" w:sz="0" w:space="0" w:color="auto"/>
            <w:left w:val="none" w:sz="0" w:space="0" w:color="auto"/>
            <w:bottom w:val="none" w:sz="0" w:space="0" w:color="auto"/>
            <w:right w:val="none" w:sz="0" w:space="0" w:color="auto"/>
          </w:divBdr>
          <w:divsChild>
            <w:div w:id="1362126544">
              <w:marLeft w:val="0"/>
              <w:marRight w:val="0"/>
              <w:marTop w:val="0"/>
              <w:marBottom w:val="0"/>
              <w:divBdr>
                <w:top w:val="none" w:sz="0" w:space="0" w:color="auto"/>
                <w:left w:val="none" w:sz="0" w:space="0" w:color="auto"/>
                <w:bottom w:val="none" w:sz="0" w:space="0" w:color="auto"/>
                <w:right w:val="none" w:sz="0" w:space="0" w:color="auto"/>
              </w:divBdr>
              <w:divsChild>
                <w:div w:id="743987167">
                  <w:marLeft w:val="0"/>
                  <w:marRight w:val="0"/>
                  <w:marTop w:val="0"/>
                  <w:marBottom w:val="0"/>
                  <w:divBdr>
                    <w:top w:val="none" w:sz="0" w:space="0" w:color="auto"/>
                    <w:left w:val="none" w:sz="0" w:space="0" w:color="auto"/>
                    <w:bottom w:val="none" w:sz="0" w:space="0" w:color="auto"/>
                    <w:right w:val="none" w:sz="0" w:space="0" w:color="auto"/>
                  </w:divBdr>
                  <w:divsChild>
                    <w:div w:id="611864783">
                      <w:marLeft w:val="0"/>
                      <w:marRight w:val="0"/>
                      <w:marTop w:val="0"/>
                      <w:marBottom w:val="0"/>
                      <w:divBdr>
                        <w:top w:val="none" w:sz="0" w:space="0" w:color="auto"/>
                        <w:left w:val="none" w:sz="0" w:space="0" w:color="auto"/>
                        <w:bottom w:val="none" w:sz="0" w:space="0" w:color="auto"/>
                        <w:right w:val="none" w:sz="0" w:space="0" w:color="auto"/>
                      </w:divBdr>
                    </w:div>
                  </w:divsChild>
                </w:div>
                <w:div w:id="1400246499">
                  <w:marLeft w:val="0"/>
                  <w:marRight w:val="0"/>
                  <w:marTop w:val="0"/>
                  <w:marBottom w:val="0"/>
                  <w:divBdr>
                    <w:top w:val="none" w:sz="0" w:space="0" w:color="auto"/>
                    <w:left w:val="none" w:sz="0" w:space="0" w:color="auto"/>
                    <w:bottom w:val="none" w:sz="0" w:space="0" w:color="auto"/>
                    <w:right w:val="none" w:sz="0" w:space="0" w:color="auto"/>
                  </w:divBdr>
                  <w:divsChild>
                    <w:div w:id="9407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59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moldstud.com/articles/p-measuring-mobile-ux-design-success-key-metrics-and-strategies-for-optimal-user-experienc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chatgpt.com/s/t_69b76986e26c8191b46e24294034db01"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chatgpt.com/s/t_69b7a6c72ecc8191b1604dc99f1ff6c8" TargetMode="Externa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hatgpt.com/s/t_69b799ffd380819185ad2bafa078021a"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gpt.com/s/t_69b799bc8f688191834d94d347a234c7"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tel\OneDrive\Documents\A4%20Blank%20document%20template%20V1%20(FedU%20Logo%20&amp;%20plain%20footer%20-%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82A8724A764A33B60B30EF7D07E6DD"/>
        <w:category>
          <w:name w:val="General"/>
          <w:gallery w:val="placeholder"/>
        </w:category>
        <w:types>
          <w:type w:val="bbPlcHdr"/>
        </w:types>
        <w:behaviors>
          <w:behavior w:val="content"/>
        </w:behaviors>
        <w:guid w:val="{005BF6AF-9D16-485E-805A-6B3B3CCDE2DC}"/>
      </w:docPartPr>
      <w:docPartBody>
        <w:p w:rsidR="00026226" w:rsidRDefault="00B96BB5">
          <w:pPr>
            <w:pStyle w:val="0382A8724A764A33B60B30EF7D07E6DD"/>
          </w:pPr>
          <w:r>
            <w:t>00103D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BB5"/>
    <w:rsid w:val="00026226"/>
    <w:rsid w:val="000342CB"/>
    <w:rsid w:val="00076347"/>
    <w:rsid w:val="000F3B16"/>
    <w:rsid w:val="001927F8"/>
    <w:rsid w:val="001B1380"/>
    <w:rsid w:val="001D5D56"/>
    <w:rsid w:val="0023025E"/>
    <w:rsid w:val="00276542"/>
    <w:rsid w:val="002B3171"/>
    <w:rsid w:val="0034048F"/>
    <w:rsid w:val="00360D76"/>
    <w:rsid w:val="00410763"/>
    <w:rsid w:val="005539AF"/>
    <w:rsid w:val="005F103B"/>
    <w:rsid w:val="00641D99"/>
    <w:rsid w:val="00645A91"/>
    <w:rsid w:val="006577FF"/>
    <w:rsid w:val="00670F54"/>
    <w:rsid w:val="006A6D83"/>
    <w:rsid w:val="006D4310"/>
    <w:rsid w:val="006D540F"/>
    <w:rsid w:val="00714EC5"/>
    <w:rsid w:val="00753B22"/>
    <w:rsid w:val="00781F43"/>
    <w:rsid w:val="00783270"/>
    <w:rsid w:val="008920E4"/>
    <w:rsid w:val="00975737"/>
    <w:rsid w:val="00A21BD6"/>
    <w:rsid w:val="00AA6815"/>
    <w:rsid w:val="00AB2D0A"/>
    <w:rsid w:val="00B96BB5"/>
    <w:rsid w:val="00BC5A9B"/>
    <w:rsid w:val="00C17F53"/>
    <w:rsid w:val="00C74225"/>
    <w:rsid w:val="00C92DF8"/>
    <w:rsid w:val="00CA51DD"/>
    <w:rsid w:val="00CC4D00"/>
    <w:rsid w:val="00D7442C"/>
    <w:rsid w:val="00DE4C43"/>
    <w:rsid w:val="00E22056"/>
    <w:rsid w:val="00E30E80"/>
    <w:rsid w:val="00E45B1B"/>
    <w:rsid w:val="00E67265"/>
    <w:rsid w:val="00F16323"/>
    <w:rsid w:val="00FA5E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382A8724A764A33B60B30EF7D07E6DD">
    <w:name w:val="0382A8724A764A33B60B30EF7D07E6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Fed Uni">
      <a:dk1>
        <a:sysClr val="windowText" lastClr="000000"/>
      </a:dk1>
      <a:lt1>
        <a:sysClr val="window" lastClr="FFFFFF"/>
      </a:lt1>
      <a:dk2>
        <a:srgbClr val="041243"/>
      </a:dk2>
      <a:lt2>
        <a:srgbClr val="4D4D4F"/>
      </a:lt2>
      <a:accent1>
        <a:srgbClr val="B59243"/>
      </a:accent1>
      <a:accent2>
        <a:srgbClr val="BCBEC0"/>
      </a:accent2>
      <a:accent3>
        <a:srgbClr val="041243"/>
      </a:accent3>
      <a:accent4>
        <a:srgbClr val="4D4D4F"/>
      </a:accent4>
      <a:accent5>
        <a:srgbClr val="B59243"/>
      </a:accent5>
      <a:accent6>
        <a:srgbClr val="BCBEC0"/>
      </a:accent6>
      <a:hlink>
        <a:srgbClr val="4D4D4F"/>
      </a:hlink>
      <a:folHlink>
        <a:srgbClr val="4D4D4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A2C390-A1F4-4C01-BF97-EF1A3F8E8F7E}">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b67b2d8-6a5f-43e1-b3c3-7463e75bfac8" xsi:nil="true"/>
    <TaxKeywordTaxHTField xmlns="bb67b2d8-6a5f-43e1-b3c3-7463e75bfac8">
      <Terms xmlns="http://schemas.microsoft.com/office/infopath/2007/PartnerControls">
        <TermInfo xmlns="http://schemas.microsoft.com/office/infopath/2007/PartnerControls">
          <TermName xmlns="http://schemas.microsoft.com/office/infopath/2007/PartnerControls">User Experience</TermName>
          <TermId xmlns="http://schemas.microsoft.com/office/infopath/2007/PartnerControls">7fd7153c-b952-4cad-ad3a-d2a8328b48bc</TermId>
        </TermInfo>
        <TermInfo xmlns="http://schemas.microsoft.com/office/infopath/2007/PartnerControls">
          <TermName xmlns="http://schemas.microsoft.com/office/infopath/2007/PartnerControls">ITECH3001</TermName>
          <TermId xmlns="http://schemas.microsoft.com/office/infopath/2007/PartnerControls">defe32ee-95bf-4146-b389-68cd9f926bce</TermId>
        </TermInfo>
      </Terms>
    </TaxKeywordTaxHTFiel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E85B3506AB0444A93A8E7CAE7688C6F" ma:contentTypeVersion="14" ma:contentTypeDescription="Create a new document." ma:contentTypeScope="" ma:versionID="cf68f5c61c268296485c4fcf5c4ccc86">
  <xsd:schema xmlns:xsd="http://www.w3.org/2001/XMLSchema" xmlns:xs="http://www.w3.org/2001/XMLSchema" xmlns:p="http://schemas.microsoft.com/office/2006/metadata/properties" xmlns:ns2="9ed2d7ff-9538-45e8-8e10-58097304169c" xmlns:ns3="bb67b2d8-6a5f-43e1-b3c3-7463e75bfac8" targetNamespace="http://schemas.microsoft.com/office/2006/metadata/properties" ma:root="true" ma:fieldsID="6f0f471ecee3837e33a7637bdbd9a345" ns2:_="" ns3:_="">
    <xsd:import namespace="9ed2d7ff-9538-45e8-8e10-58097304169c"/>
    <xsd:import namespace="bb67b2d8-6a5f-43e1-b3c3-7463e75bfac8"/>
    <xsd:element name="properties">
      <xsd:complexType>
        <xsd:sequence>
          <xsd:element name="documentManagement">
            <xsd:complexType>
              <xsd:all>
                <xsd:element ref="ns2:MediaServiceMetadata" minOccurs="0"/>
                <xsd:element ref="ns2:MediaServiceFastMetadata" minOccurs="0"/>
                <xsd:element ref="ns3:TaxKeywordTaxHTField" minOccurs="0"/>
                <xsd:element ref="ns3:TaxCatchAll"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d2d7ff-9538-45e8-8e10-5809730416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67b2d8-6a5f-43e1-b3c3-7463e75bfac8" elementFormDefault="qualified">
    <xsd:import namespace="http://schemas.microsoft.com/office/2006/documentManagement/types"/>
    <xsd:import namespace="http://schemas.microsoft.com/office/infopath/2007/PartnerControls"/>
    <xsd:element name="TaxKeywordTaxHTField" ma:index="11" nillable="true" ma:taxonomy="true" ma:internalName="TaxKeywordTaxHTField" ma:taxonomyFieldName="TaxKeyword" ma:displayName="Enterprise Keywords" ma:fieldId="{23f27201-bee3-471e-b2e7-b64fd8b7ca38}" ma:taxonomyMulti="true" ma:sspId="75c4b21c-4a25-40c1-82fe-fef023c60d70" ma:termSetId="00000000-0000-0000-0000-000000000000" ma:anchorId="00000000-0000-0000-0000-000000000000" ma:open="true" ma:isKeyword="true">
      <xsd:complexType>
        <xsd:sequence>
          <xsd:element ref="pc:Terms" minOccurs="0" maxOccurs="1"/>
        </xsd:sequence>
      </xsd:complexType>
    </xsd:element>
    <xsd:element name="TaxCatchAll" ma:index="12" nillable="true" ma:displayName="Taxonomy Catch All Column" ma:hidden="true" ma:list="{734169a6-70cd-4f93-9c58-ad56698e0386}" ma:internalName="TaxCatchAll" ma:showField="CatchAllData" ma:web="bb67b2d8-6a5f-43e1-b3c3-7463e75bfac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E38137-47AB-EF48-BB82-EBCAC86D453B}">
  <ds:schemaRefs>
    <ds:schemaRef ds:uri="http://schemas.openxmlformats.org/officeDocument/2006/bibliography"/>
  </ds:schemaRefs>
</ds:datastoreItem>
</file>

<file path=customXml/itemProps2.xml><?xml version="1.0" encoding="utf-8"?>
<ds:datastoreItem xmlns:ds="http://schemas.openxmlformats.org/officeDocument/2006/customXml" ds:itemID="{96E821A6-C805-4BB4-887F-48F21BFB3721}">
  <ds:schemaRefs>
    <ds:schemaRef ds:uri="http://schemas.microsoft.com/office/2006/metadata/properties"/>
    <ds:schemaRef ds:uri="http://schemas.microsoft.com/office/infopath/2007/PartnerControls"/>
    <ds:schemaRef ds:uri="bb67b2d8-6a5f-43e1-b3c3-7463e75bfac8"/>
  </ds:schemaRefs>
</ds:datastoreItem>
</file>

<file path=customXml/itemProps3.xml><?xml version="1.0" encoding="utf-8"?>
<ds:datastoreItem xmlns:ds="http://schemas.openxmlformats.org/officeDocument/2006/customXml" ds:itemID="{D9F41FDA-1CB0-4276-A4A8-2D997D9A2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d2d7ff-9538-45e8-8e10-58097304169c"/>
    <ds:schemaRef ds:uri="bb67b2d8-6a5f-43e1-b3c3-7463e75bf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ABFAC3-B7ED-48AB-BCF0-FAF9E4183CA8}">
  <ds:schemaRefs>
    <ds:schemaRef ds:uri="http://schemas.microsoft.com/sharepoint/v3/contenttype/forms"/>
  </ds:schemaRefs>
</ds:datastoreItem>
</file>

<file path=docMetadata/LabelInfo.xml><?xml version="1.0" encoding="utf-8"?>
<clbl:labelList xmlns:clbl="http://schemas.microsoft.com/office/2020/mipLabelMetadata">
  <clbl:label id="{e5a5cf9e-1c88-4590-99c3-d27ae55e4e14}" enabled="1" method="Privileged" siteId="{cdf54d0f-cccc-4bf5-a773-9107927d3c5b}" removed="0"/>
</clbl:labelList>
</file>

<file path=docProps/app.xml><?xml version="1.0" encoding="utf-8"?>
<Properties xmlns="http://schemas.openxmlformats.org/officeDocument/2006/extended-properties" xmlns:vt="http://schemas.openxmlformats.org/officeDocument/2006/docPropsVTypes">
  <Template>A4 Blank document template V1 (FedU Logo &amp; plain footer - portrait).dotx</Template>
  <TotalTime>3456</TotalTime>
  <Pages>11</Pages>
  <Words>2319</Words>
  <Characters>13222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Tutorial</vt:lpstr>
    </vt:vector>
  </TitlesOfParts>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dc:title>
  <dc:subject>ITECH3001</dc:subject>
  <dc:creator>Leigh Achterbosch</dc:creator>
  <cp:keywords>User Experience; ITECH3001</cp:keywords>
  <dc:description/>
  <cp:lastModifiedBy>Adeola Ayeni</cp:lastModifiedBy>
  <cp:revision>611</cp:revision>
  <cp:lastPrinted>2019-08-05T01:02:00Z</cp:lastPrinted>
  <dcterms:created xsi:type="dcterms:W3CDTF">2026-03-02T03:50:00Z</dcterms:created>
  <dcterms:modified xsi:type="dcterms:W3CDTF">2026-03-20T03:01:00Z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0x010100BE85B3506AB0444A93A8E7CAE7688C6F</vt:lpwstr>
  </property>
  <property fmtid="{D5CDD505-2E9C-101B-9397-08002B2CF9AE}" pid="3" name="_dlc_DocIdItemGuid">
    <vt:lpwstr>62ec8e1c-2870-4017-ab3a-a918030f1ae0</vt:lpwstr>
  </property>
  <property fmtid="{D5CDD505-2E9C-101B-9397-08002B2CF9AE}" pid="4" name="Order">
    <vt:r8>254300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_dlc_DocId">
    <vt:lpwstr>MRU3PS7DZPM2-91885874-2543</vt:lpwstr>
  </property>
  <property fmtid="{D5CDD505-2E9C-101B-9397-08002B2CF9AE}" pid="9" name="_dlc_DocIdUrl">
    <vt:lpwstr>https://federationuniversity.sharepoint.com/sites/FedUni/chief-operating-office/marketing/_layouts/15/DocIdRedir.aspx?ID=MRU3PS7DZPM2-91885874-2543, MRU3PS7DZPM2-91885874-2543</vt:lpwstr>
  </property>
  <property fmtid="{D5CDD505-2E9C-101B-9397-08002B2CF9AE}" pid="10" name="TemplateUrl">
    <vt:lpwstr/>
  </property>
  <property fmtid="{D5CDD505-2E9C-101B-9397-08002B2CF9AE}" pid="11" name="ComplianceAssetId">
    <vt:lpwstr/>
  </property>
  <property fmtid="{D5CDD505-2E9C-101B-9397-08002B2CF9AE}" pid="12" name="GrammarlyDocumentId">
    <vt:lpwstr>a66e90de-f1a8-4bd8-8618-24b50f5ad882</vt:lpwstr>
  </property>
</Properties>
</file>